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</w:t>
      </w:r>
      <w:proofErr w:type="gramStart"/>
      <w:r>
        <w:t>..795,000</w:t>
      </w:r>
      <w:proofErr w:type="gramEnd"/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</w:t>
      </w:r>
      <w:proofErr w:type="gramStart"/>
      <w:r w:rsidR="00527688" w:rsidRPr="00527688">
        <w:t>peptide</w:t>
      </w:r>
      <w:proofErr w:type="gramEnd"/>
      <w:r w:rsidR="00527688" w:rsidRPr="00527688">
        <w:t>]</w:t>
      </w:r>
    </w:p>
    <w:p w:rsidR="00192475" w:rsidRDefault="00192475" w:rsidP="00523C51">
      <w:proofErr w:type="spellStart"/>
      <w:r>
        <w:t>IsoSeq</w:t>
      </w:r>
      <w:proofErr w:type="spellEnd"/>
      <w:r>
        <w:t xml:space="preserve"> Top Tier Results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proofErr w:type="spellStart"/>
      <w:r>
        <w:lastRenderedPageBreak/>
        <w:t>IsoSeq</w:t>
      </w:r>
      <w:proofErr w:type="spellEnd"/>
      <w:r>
        <w:t xml:space="preserve"> Top Tier Results Close-Up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 xml:space="preserve">Peptide Sequences being </w:t>
      </w:r>
      <w:proofErr w:type="gramStart"/>
      <w:r w:rsidR="00865FFD">
        <w:t>Compared</w:t>
      </w:r>
      <w:proofErr w:type="gramEnd"/>
      <w:r w:rsidR="00865FFD">
        <w:t>:</w:t>
      </w:r>
    </w:p>
    <w:p w:rsidR="00D01AE4" w:rsidRDefault="00D01AE4" w:rsidP="00D01AE4">
      <w:r>
        <w:t>&gt;bf188fb9-3064-46b8-b71d-0d255aacfb81 (</w:t>
      </w:r>
      <w:proofErr w:type="spellStart"/>
      <w:r>
        <w:t>sequence</w:t>
      </w:r>
      <w:proofErr w:type="gramStart"/>
      <w:r>
        <w:t>:mRNA</w:t>
      </w:r>
      <w:proofErr w:type="spellEnd"/>
      <w:proofErr w:type="gramEnd"/>
      <w:r>
        <w:t>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rPr>
          <w:noProof/>
        </w:rPr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rPr>
          <w:noProof/>
        </w:rPr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192475" w:rsidRDefault="00AE4ECC" w:rsidP="00D01AE4">
      <w:r w:rsidRPr="00AE4ECC">
        <w:rPr>
          <w:noProof/>
        </w:rPr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rPr>
          <w:noProof/>
        </w:rPr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t>-----------------------------------------------------------------------------------------------------------------------------------</w:t>
      </w:r>
    </w:p>
    <w:p w:rsidR="00436CDB" w:rsidRDefault="00436CDB" w:rsidP="00DA68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:rsidR="00DA68BA" w:rsidRPr="00DA68BA" w:rsidRDefault="00DA68BA" w:rsidP="00436CDB">
      <w:pPr>
        <w:pStyle w:val="ListParagraph"/>
        <w:rPr>
          <w:b/>
          <w:bCs/>
          <w:sz w:val="32"/>
          <w:szCs w:val="32"/>
        </w:rPr>
      </w:pPr>
      <w:proofErr w:type="gramStart"/>
      <w:r w:rsidRPr="00DA68BA">
        <w:rPr>
          <w:b/>
          <w:bCs/>
          <w:sz w:val="32"/>
          <w:szCs w:val="32"/>
        </w:rPr>
        <w:t>transcription</w:t>
      </w:r>
      <w:proofErr w:type="gramEnd"/>
      <w:r w:rsidRPr="00DA68BA">
        <w:rPr>
          <w:b/>
          <w:bCs/>
          <w:sz w:val="32"/>
          <w:szCs w:val="32"/>
        </w:rPr>
        <w:t xml:space="preserve"> factor MYB41 [</w:t>
      </w:r>
      <w:proofErr w:type="spellStart"/>
      <w:r w:rsidRPr="00DA68BA">
        <w:rPr>
          <w:b/>
          <w:bCs/>
          <w:sz w:val="32"/>
          <w:szCs w:val="32"/>
        </w:rPr>
        <w:t>Quercus</w:t>
      </w:r>
      <w:proofErr w:type="spellEnd"/>
      <w:r w:rsidRPr="00DA68BA">
        <w:rPr>
          <w:b/>
          <w:bCs/>
          <w:sz w:val="32"/>
          <w:szCs w:val="32"/>
        </w:rPr>
        <w:t xml:space="preserve"> </w:t>
      </w:r>
      <w:proofErr w:type="spellStart"/>
      <w:r w:rsidRPr="00DA68BA">
        <w:rPr>
          <w:b/>
          <w:bCs/>
          <w:sz w:val="32"/>
          <w:szCs w:val="32"/>
        </w:rPr>
        <w:t>suber</w:t>
      </w:r>
      <w:proofErr w:type="spellEnd"/>
      <w:r w:rsidRPr="00DA68BA">
        <w:rPr>
          <w:b/>
          <w:bCs/>
          <w:sz w:val="32"/>
          <w:szCs w:val="32"/>
        </w:rPr>
        <w:t>]</w:t>
      </w:r>
    </w:p>
    <w:p w:rsidR="00DA68BA" w:rsidRPr="00DA68BA" w:rsidRDefault="00DA68BA" w:rsidP="00DA68BA">
      <w:pPr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NCBI Reference Sequence: XP_023895839.1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&gt;XP_023895839.1 transcription factor MYB41 [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MGRAPCCDKKGLKKGPWTPEEDQILVDFIKKNGGHGSWRSLPKLAGLLRCGKSCRLRWTNYLRPDIKRGP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FTQEEEKLVIQLHGILGNRWATIASQLPGRTDNEIKNLWNTHLKKRLMGMGLDPQTHELITSCSTTVKAP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ASPITRHMAQWESARLEAEARLSRESSLFNPIPLGKTDSDYFLRIWNSKIGESFRKFNREDKTACQSPVS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QASSSTKCGSISAITTEISPILLGSSIAGSNQNEDNECKSCKSYPEEMMVGYDTSSSDELEDSSDSAFQM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LLDFPINNDMSFLEEDINKYSTPPAMLTENSFICPL</w:t>
      </w:r>
    </w:p>
    <w:p w:rsidR="00DA68BA" w:rsidRDefault="00DA68BA" w:rsidP="00865FFD"/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>
        <w:rPr>
          <w:rFonts w:ascii="Arial" w:hAnsi="Arial" w:cs="Arial"/>
          <w:color w:val="222222"/>
          <w:sz w:val="41"/>
          <w:szCs w:val="41"/>
        </w:rPr>
        <w:t>PREDICTED: transcription repressor MYB6-like [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Juglans</w:t>
      </w:r>
      <w:proofErr w:type="spellEnd"/>
      <w:r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regia</w:t>
      </w:r>
      <w:proofErr w:type="spellEnd"/>
      <w:r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XP_018845395.1</w:t>
      </w:r>
    </w:p>
    <w:p w:rsidR="00051D41" w:rsidRDefault="00051D41" w:rsidP="00DB703E">
      <w:pPr>
        <w:pStyle w:val="ListParagraph"/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&gt;XP_018845395.1 PREDICTED: transcription repressor MYB6-like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Juglans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regia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MGRAPCCDKRGLKKGPWTPEEDEILVEYIKKNGGHGSWRSLPKLAGLLRCGKSCRLRWTNYLRPDIKRGP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FTQEEEKLVVQLHGILGNRWASIAAQLPGRTDNEIKNLWNTHLKKRLVCMGLDPQTHEPVNSCSTTIKAP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ASPTTRHMAQWESARLEAEARLSRESSLFHPNPVGGTDSDYFLRIWNSEVGESFRKFSMGDKTLCQSPVS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QASSSTKCGSMSAITTEICPILGGSSIAGSNQNEDTECKSCKSYTEEMMAASDCSSSDELEDSSENALQL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LLDFPINNDMSFLEEDLDMYALPPAMLTESSFICHL</w:t>
      </w:r>
    </w:p>
    <w:p w:rsidR="00DB703E" w:rsidRDefault="00DB703E" w:rsidP="00865FFD"/>
    <w:p w:rsidR="00DB703E" w:rsidRP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proofErr w:type="gramStart"/>
      <w:r w:rsidRPr="00DB703E">
        <w:rPr>
          <w:rFonts w:ascii="Arial" w:hAnsi="Arial" w:cs="Arial"/>
          <w:color w:val="222222"/>
          <w:sz w:val="41"/>
          <w:szCs w:val="41"/>
        </w:rPr>
        <w:t>transcription</w:t>
      </w:r>
      <w:proofErr w:type="gramEnd"/>
      <w:r w:rsidRPr="00DB703E">
        <w:rPr>
          <w:rFonts w:ascii="Arial" w:hAnsi="Arial" w:cs="Arial"/>
          <w:color w:val="222222"/>
          <w:sz w:val="41"/>
          <w:szCs w:val="41"/>
        </w:rPr>
        <w:t xml:space="preserve"> factor MYB41 [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Herrania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umbratica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XP_021280626.1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&gt;XP_021280626.1 transcription factor MYB41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Herrania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umbratica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MGRTPCCDRKGLKKGPWAPEEDEILVNYIKKHGHGSWRSLPKLAGLLRCGKSCRLRWTNYLRPDIKRGPF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TLEEEKLVIQLHGILGNRWAAIASQLPGRTDNEIKNLWNTHLKKRLVCMGLDPQTHEPFTPCGPTTAAPT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SPATRHMAQWESARLEAEARLSRESLLFSSPPLGKPDSDYFLRLWNSEVGESFRKLNREDKTACQSPISQ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ASSSTKCGSVSAVTIDICPNIAGSSTPASNQIEDTACKSFKSCTEDPVDASDSSCSNESEDSSDTALQLL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LDFPINNDMSFLENVDAYATSAAMLTDTSFISPSEGYLKA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1C0C91" w:rsidRDefault="00DB703E" w:rsidP="001C0C91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1C0C91">
        <w:rPr>
          <w:rFonts w:ascii="Arial" w:hAnsi="Arial" w:cs="Arial"/>
          <w:color w:val="222222"/>
          <w:sz w:val="34"/>
          <w:szCs w:val="34"/>
        </w:rPr>
        <w:t>PREDICTED: transcription repressor MYB6 isoform X1 [</w:t>
      </w:r>
      <w:proofErr w:type="spellStart"/>
      <w:r w:rsidRPr="001C0C91">
        <w:rPr>
          <w:rFonts w:ascii="Arial" w:hAnsi="Arial" w:cs="Arial"/>
          <w:color w:val="222222"/>
          <w:sz w:val="34"/>
          <w:szCs w:val="34"/>
        </w:rPr>
        <w:t>Theobroma</w:t>
      </w:r>
      <w:proofErr w:type="spellEnd"/>
      <w:r w:rsidRPr="001C0C91">
        <w:rPr>
          <w:rFonts w:ascii="Arial" w:hAnsi="Arial" w:cs="Arial"/>
          <w:color w:val="222222"/>
          <w:sz w:val="34"/>
          <w:szCs w:val="34"/>
        </w:rPr>
        <w:t xml:space="preserve"> cacao]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XP_017980167.1</w:t>
      </w:r>
    </w:p>
    <w:p w:rsidR="00DB703E" w:rsidRDefault="002A5FCA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3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4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bookmarkStart w:id="0" w:name="EntrezSystem2.PEntrez.Protein.Sequence_R"/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begin"/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instrText xml:space="preserve"> HYPERLINK "https://www.ncbi.nlm.nih.gov/protein/XP_017980167.1?report=graph" </w:instrTex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separate"/>
      </w:r>
      <w:r w:rsidR="00DB703E">
        <w:rPr>
          <w:rStyle w:val="Hyperlink"/>
          <w:rFonts w:ascii="Arial" w:hAnsi="Arial" w:cs="Arial"/>
          <w:color w:val="6666AA"/>
          <w:sz w:val="20"/>
          <w:szCs w:val="20"/>
        </w:rPr>
        <w:t>Graphics</w: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end"/>
      </w:r>
      <w:bookmarkEnd w:id="0"/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&gt;XP_017980167.1 PREDICTED: transcription repressor MYB6 isoform X1 [</w:t>
      </w:r>
      <w:proofErr w:type="spellStart"/>
      <w:r>
        <w:rPr>
          <w:color w:val="000000"/>
        </w:rPr>
        <w:t>Theobroma</w:t>
      </w:r>
      <w:proofErr w:type="spellEnd"/>
      <w:r>
        <w:rPr>
          <w:color w:val="000000"/>
        </w:rPr>
        <w:t xml:space="preserve"> cacao]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MGRTPCCDRKGLKKGPWAPEEDEILVNYIKKHGHGSWRSLPKLAGLLRCGKSCRLRWTNYLRPDIKRGPF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TLEEEKLVIQLHGILGNRWAAIASQLPGRTDNEIKNLWNTHLKKRLVCMGLDPQTHEPFTPCGPTTAAPT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SPATRHMAQWESARLEAEARLSRESLLFSSPPLGKPDSDYFLRLWNSEVGESFRKLNREDKTACQSPISQ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ASSSTKCGSVSAVTIDICPNIAGSSTPASNQIEDTACKSFKSCTEDPVDASDSSCSNESEDSSDTALQLL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LDFPINNDMSFLENVDTYATSHAMLTDTSFISPSEGYLKA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Hevea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brasiliensis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XP_021653076.1</w:t>
      </w:r>
    </w:p>
    <w:p w:rsidR="00DB703E" w:rsidRDefault="002A5FCA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5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6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7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&gt;XP_021653076.1 transcription factor MYB41-like [</w:t>
      </w:r>
      <w:proofErr w:type="spellStart"/>
      <w:r>
        <w:rPr>
          <w:color w:val="000000"/>
        </w:rPr>
        <w:t>Hevea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brasiliensis</w:t>
      </w:r>
      <w:proofErr w:type="spellEnd"/>
      <w:r>
        <w:rPr>
          <w:color w:val="000000"/>
        </w:rPr>
        <w:t>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MGRTPCCDKKGLKKGPWTPEEDEILVRYINKNGHGSWRSLPKLAGLLRCGKSCRLRWTNYLRPDIKRGPF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TLEEEKLVIQLHGILGNRWAAIASQLPGRTDNEVKNLWNTHLKKRLLCMGLDPQTHEPFTSCGPAIKTPA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SPATRHMAQWESARLEAEARLSRESSLFNPPTPGKTDSDYFLRMWNSEVGESFRKFNRGDKTTCQSPASA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SQASSSTKCGSFSAVTADISPNLAGYSTTASNQNEDTECKSFKSYAEDVNAGSDSSSSVELEDSSDSTLQ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LLLDFPINNDMSFLEENVDSIASYSAMQ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7677D8" w:rsidRDefault="007677D8" w:rsidP="007677D8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trichocarpa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7677D8" w:rsidRDefault="007677D8" w:rsidP="007677D8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XP_006386598.2</w:t>
      </w:r>
    </w:p>
    <w:p w:rsidR="007677D8" w:rsidRDefault="002A5FCA" w:rsidP="007677D8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8" w:history="1">
        <w:proofErr w:type="spellStart"/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9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0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&gt;XP_006386598.2 transcription factor MYB41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trichocarpa</w:t>
      </w:r>
      <w:proofErr w:type="spellEnd"/>
      <w:r>
        <w:rPr>
          <w:color w:val="000000"/>
        </w:rPr>
        <w:t>]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MGRTPCCDKKGLKKGPWTPEEDDLLVTYIKKNGHGSWRSLPKLAGLLRCGKSCRLRWTNYLRPDIKRGPF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TLEEEKLVIQLHGILGNRWAAIASQLPGRTDNEIKNLWNTHLKKRLLCLGLDPQTHEPFSSRGPVNKGPA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SPATRHMAQWESARLEAEQRLSRESSLFLPPMVEKIDCDHFLRIWNSEVGESFRRINMGDNKTACQSPVS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QASSSTKCGSISAITADIIPNLSRSPATASNQNEDMEWKSPKSYAEDVLAGSDSSSAELEDLTDSTLQLL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LDFPINNDMSFLDKNIDSYATSSAMLTGPSMICPL</w:t>
      </w:r>
    </w:p>
    <w:p w:rsidR="007677D8" w:rsidRDefault="007677D8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E25CB4" w:rsidRDefault="00E25CB4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ListParagraph"/>
      </w:pP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DF1720" w:rsidRDefault="00DF1720" w:rsidP="00865FFD"/>
    <w:p w:rsidR="00DF1720" w:rsidRDefault="00DF1720" w:rsidP="00865FFD">
      <w:r>
        <w:t>Chr8 Phylogenetic Tree</w:t>
      </w:r>
    </w:p>
    <w:p w:rsidR="00DF1720" w:rsidRDefault="00DF1720" w:rsidP="00DF1720">
      <w:proofErr w:type="gramStart"/>
      <w:r>
        <w:t>bf188fb9-3064-46b8-b71d-0d255aacfb81</w:t>
      </w:r>
      <w:proofErr w:type="gramEnd"/>
    </w:p>
    <w:p w:rsidR="00051D41" w:rsidRDefault="00051D41" w:rsidP="00865FFD"/>
    <w:p w:rsidR="00051D41" w:rsidRDefault="0080553B" w:rsidP="00865FFD">
      <w:r>
        <w:rPr>
          <w:noProof/>
        </w:rPr>
        <w:drawing>
          <wp:inline distT="0" distB="0" distL="0" distR="0">
            <wp:extent cx="5941060" cy="2855595"/>
            <wp:effectExtent l="0" t="0" r="0" b="0"/>
            <wp:docPr id="4" name="Picture 1" descr="COMMON NAMES chr8 PHYLOGENETIC TREE bf188fb9-3064-46b8-b71d-0d255aacf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NAMES chr8 PHYLOGENETIC TREE bf188fb9-3064-46b8-b71d-0d255aacf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1C0C91" w:rsidRDefault="001C0C91" w:rsidP="00865FFD"/>
    <w:p w:rsidR="001C0C91" w:rsidRDefault="001C0C91" w:rsidP="00865FFD"/>
    <w:p w:rsidR="00051D41" w:rsidRDefault="00051D41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AD45CB" w:rsidRDefault="00C3123A" w:rsidP="00865FFD">
      <w:r>
        <w:t>*************************************************************************************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1235F5" w:rsidRDefault="001235F5" w:rsidP="00DF002C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bookmarkStart w:id="1" w:name="_GoBack"/>
      <w:bookmarkEnd w:id="1"/>
      <w:r>
        <w:rPr>
          <w:color w:val="000000"/>
        </w:rPr>
        <w:t>VPVWYNMVNQGLLKEPVFSFWFNRNADEEEGGEIVFGGVDPNHYKGEHTYVPVTQKGYWQFDMGDVMIDG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QTTGFCASGCSAIADSGTSLLVGPTTIITELNHAIGASGIVSQECKTVVAEYGETIIERILAKDQPAKIC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SQIGLCSFDGTHGVSIGIKSVVENTHKVSGDLSDATCSACEMTVVWMQNQLKQNQTQERILDYVNQLCDR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LPSPMGESAVDCAGLSSMPNVSFTIGGRTFDLTPEQYVLKVGEGDAAQCISGFTALDVPPPRGPLWILGD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VFMGRYHTVFDYGNERIGFAEAA</w:t>
      </w:r>
    </w:p>
    <w:p w:rsidR="009575A4" w:rsidRDefault="009575A4" w:rsidP="00865FFD"/>
    <w:p w:rsidR="00FF677D" w:rsidRDefault="00FF677D" w:rsidP="00865FFD">
      <w:r>
        <w:rPr>
          <w:noProof/>
        </w:rPr>
        <w:drawing>
          <wp:inline distT="0" distB="0" distL="0" distR="0" wp14:anchorId="772E2EA0" wp14:editId="70887CF5">
            <wp:extent cx="5943600" cy="279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1" w:rsidRPr="00C2667A" w:rsidRDefault="00442B71" w:rsidP="00442B71">
      <w:r w:rsidRPr="00442B71">
        <w:t>chr8:49455282</w:t>
      </w:r>
      <w:proofErr w:type="gramStart"/>
      <w:r w:rsidRPr="00442B71">
        <w:t>..49459612</w:t>
      </w:r>
      <w:proofErr w:type="gramEnd"/>
      <w:r w:rsidRPr="00442B71">
        <w:t xml:space="preserve"> (4.33 Kb)</w:t>
      </w:r>
      <w:r w:rsidR="00113F27">
        <w:t>: ANNOTATE SEQUENCES WITH YOUR NAME ATTACHED TO IT</w:t>
      </w:r>
      <w:r w:rsidR="00113F27">
        <w:br/>
        <w:t>FROM NOW ON</w:t>
      </w:r>
    </w:p>
    <w:sectPr w:rsidR="00442B71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525"/>
    <w:multiLevelType w:val="hybridMultilevel"/>
    <w:tmpl w:val="386E6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26BB"/>
    <w:multiLevelType w:val="hybridMultilevel"/>
    <w:tmpl w:val="7E9C9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C51"/>
    <w:rsid w:val="000150B8"/>
    <w:rsid w:val="00044315"/>
    <w:rsid w:val="00051D41"/>
    <w:rsid w:val="0009252B"/>
    <w:rsid w:val="00113F27"/>
    <w:rsid w:val="001235F5"/>
    <w:rsid w:val="00192475"/>
    <w:rsid w:val="001B4C47"/>
    <w:rsid w:val="001C0C91"/>
    <w:rsid w:val="00250E6D"/>
    <w:rsid w:val="002A5FCA"/>
    <w:rsid w:val="002C624E"/>
    <w:rsid w:val="002E7CC3"/>
    <w:rsid w:val="00370464"/>
    <w:rsid w:val="003F2429"/>
    <w:rsid w:val="00436CDB"/>
    <w:rsid w:val="00442B71"/>
    <w:rsid w:val="00523C51"/>
    <w:rsid w:val="00527688"/>
    <w:rsid w:val="0058652C"/>
    <w:rsid w:val="007219B6"/>
    <w:rsid w:val="00732F5F"/>
    <w:rsid w:val="00733359"/>
    <w:rsid w:val="007677D8"/>
    <w:rsid w:val="008028FD"/>
    <w:rsid w:val="0080553B"/>
    <w:rsid w:val="00845565"/>
    <w:rsid w:val="00865FFD"/>
    <w:rsid w:val="009575A4"/>
    <w:rsid w:val="00974710"/>
    <w:rsid w:val="009B3A14"/>
    <w:rsid w:val="00A74819"/>
    <w:rsid w:val="00AD45CB"/>
    <w:rsid w:val="00AE4ECC"/>
    <w:rsid w:val="00AE7B4F"/>
    <w:rsid w:val="00B2167D"/>
    <w:rsid w:val="00B542BC"/>
    <w:rsid w:val="00C2667A"/>
    <w:rsid w:val="00C3123A"/>
    <w:rsid w:val="00CA6002"/>
    <w:rsid w:val="00CC3BF5"/>
    <w:rsid w:val="00D01AE4"/>
    <w:rsid w:val="00D1021E"/>
    <w:rsid w:val="00D620E2"/>
    <w:rsid w:val="00DA68BA"/>
    <w:rsid w:val="00DB703E"/>
    <w:rsid w:val="00DF002C"/>
    <w:rsid w:val="00DF1720"/>
    <w:rsid w:val="00E25CB4"/>
    <w:rsid w:val="00E36916"/>
    <w:rsid w:val="00E46E3B"/>
    <w:rsid w:val="00E74C53"/>
    <w:rsid w:val="00ED695C"/>
    <w:rsid w:val="00F01E7F"/>
    <w:rsid w:val="00F34CEA"/>
    <w:rsid w:val="00FA1E94"/>
    <w:rsid w:val="00F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C9873"/>
  <w15:docId w15:val="{E2BC3C7A-391A-420D-A9EA-21E3298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8BA"/>
    <w:pPr>
      <w:ind w:left="720"/>
      <w:contextualSpacing/>
    </w:pPr>
  </w:style>
  <w:style w:type="paragraph" w:customStyle="1" w:styleId="itemid">
    <w:name w:val="itemid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x">
    <w:name w:val="aux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prtlinks">
    <w:name w:val="rprtlinks"/>
    <w:basedOn w:val="DefaultParagraphFont"/>
    <w:rsid w:val="00DB703E"/>
  </w:style>
  <w:style w:type="character" w:styleId="Hyperlink">
    <w:name w:val="Hyperlink"/>
    <w:basedOn w:val="DefaultParagraphFont"/>
    <w:uiPriority w:val="99"/>
    <w:semiHidden/>
    <w:unhideWhenUsed/>
    <w:rsid w:val="00DB7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44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0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1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3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ncbi.nlm.nih.gov/protein/XP_017980167.1?report=genpept" TargetMode="External"/><Relationship Id="rId18" Type="http://schemas.openxmlformats.org/officeDocument/2006/relationships/hyperlink" Target="https://www.ncbi.nlm.nih.gov/protein/XP_006386598.2?report=genpept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cbi.nlm.nih.gov/protein/XP_021653076.1?report=grap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ipg/XP_021653076.1" TargetMode="External"/><Relationship Id="rId20" Type="http://schemas.openxmlformats.org/officeDocument/2006/relationships/hyperlink" Target="https://www.ncbi.nlm.nih.gov/protein/XP_006386598.2?report=grap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rotein/XP_021653076.1?report=genpep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ncbi.nlm.nih.gov/ipg/XP_006386598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cbi.nlm.nih.gov/ipg/XP_017980167.1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B324E-D7CC-42E9-A4D6-EC1947BE3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1</TotalTime>
  <Pages>8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tsalim001</dc:creator>
  <cp:lastModifiedBy>tsalim001</cp:lastModifiedBy>
  <cp:revision>2</cp:revision>
  <dcterms:created xsi:type="dcterms:W3CDTF">2018-04-20T18:54:00Z</dcterms:created>
  <dcterms:modified xsi:type="dcterms:W3CDTF">2018-04-20T18:54:00Z</dcterms:modified>
</cp:coreProperties>
</file>