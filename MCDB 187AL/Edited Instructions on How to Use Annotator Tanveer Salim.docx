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700,001..</w:t>
      </w:r>
      <w:r>
        <w:t>795,000 MCGJ.8.6 MCGJ.8.6</w:t>
      </w:r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>1. Be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chr8 700,001..</w:t>
      </w:r>
      <w:r w:rsidR="00F316AE">
        <w:t>795,000 into the Annotator search</w:t>
      </w:r>
    </w:p>
    <w:p w:rsidR="00F316AE" w:rsidRDefault="00F316AE" w:rsidP="00F316AE"/>
    <w:p w:rsidR="00F316AE" w:rsidRDefault="00F316AE" w:rsidP="00F316AE">
      <w:r>
        <w:t xml:space="preserve">engine http://162.243.149.53:8887/annotator/index </w:t>
      </w:r>
    </w:p>
    <w:p w:rsidR="00F316AE" w:rsidRDefault="00F316AE" w:rsidP="00F316AE"/>
    <w:p w:rsidR="00F316AE" w:rsidRDefault="00F316AE" w:rsidP="00F316AE">
      <w:r>
        <w:t>and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section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 wp14:anchorId="74400AB6" wp14:editId="57E7EF23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Default="00F316AE" w:rsidP="00F316AE">
      <w:r>
        <w:t>NCBI BLAST: Click on "PROTEIN BLAST"</w:t>
      </w:r>
    </w:p>
    <w:p w:rsidR="00F316AE" w:rsidRDefault="00F316AE" w:rsidP="00BA52F9"/>
    <w:p w:rsidR="00BA52F9" w:rsidRDefault="00BA52F9" w:rsidP="00BA52F9">
      <w:r>
        <w:t>The web instance of Apollo is running at http://162.243.149.53:8887</w:t>
      </w:r>
    </w:p>
    <w:p w:rsidR="00BA52F9" w:rsidRDefault="00BA52F9" w:rsidP="00BA52F9"/>
    <w:p w:rsidR="00BA52F9" w:rsidRDefault="00BA52F9" w:rsidP="00BA52F9">
      <w:r>
        <w:t>Apollo User Guide: http://genomearchitect.github.io/users-guide</w:t>
      </w:r>
    </w:p>
    <w:p w:rsidR="00BA52F9" w:rsidRDefault="00BA52F9" w:rsidP="00BA52F9"/>
    <w:p w:rsidR="00BA52F9" w:rsidRDefault="00BA52F9" w:rsidP="00BA52F9">
      <w:r>
        <w:t xml:space="preserve"> TANVEER ANWAR SALIM chr8 700,001 795,000 MCGJ.8.6 MCGJ.8.6</w:t>
      </w:r>
      <w:r>
        <w:tab/>
      </w:r>
    </w:p>
    <w:p w:rsidR="00BA52F9" w:rsidRDefault="00BA52F9" w:rsidP="00BA52F9"/>
    <w:p w:rsidR="00BA52F9" w:rsidRDefault="00BA52F9" w:rsidP="00BA52F9">
      <w:r>
        <w:t>LOGIN INFORMATION APOLLO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 wp14:anchorId="55770E8A" wp14:editId="021CC89E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>Highlight ONLY ONE OF THEM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 wp14:anchorId="525C44CA" wp14:editId="0FEF6CC1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2B6D8D" w:rsidRDefault="002B6D8D" w:rsidP="00BA52F9"/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Default="007232CA" w:rsidP="00BA52F9">
      <w:r>
        <w:t>Make sure “Peptide Sequence” is highlighted</w:t>
      </w:r>
    </w:p>
    <w:p w:rsidR="007232CA" w:rsidRDefault="007232CA" w:rsidP="00BA52F9"/>
    <w:p w:rsidR="007232CA" w:rsidRDefault="005833B6" w:rsidP="00BA52F9">
      <w:r>
        <w:rPr>
          <w:noProof/>
        </w:rPr>
        <w:drawing>
          <wp:inline distT="0" distB="0" distL="0" distR="0" wp14:anchorId="32DAD63C" wp14:editId="1794DF62">
            <wp:extent cx="5943600" cy="559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>
      <w:r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r w:rsidR="0055031D" w:rsidRPr="0055031D">
        <w:t>Tanveer Salim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 wp14:anchorId="3BDC85B7" wp14:editId="58A82771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39" w:rsidRDefault="005D5639" w:rsidP="00BA52F9"/>
    <w:p w:rsidR="005D5639" w:rsidRDefault="005D5639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>
      <w:r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  <w:bookmarkStart w:id="0" w:name="_GoBack"/>
      <w:bookmarkEnd w:id="0"/>
    </w:p>
    <w:p w:rsidR="00E8770B" w:rsidRDefault="00E8770B" w:rsidP="00BA52F9">
      <w:r>
        <w:rPr>
          <w:noProof/>
        </w:rPr>
        <w:drawing>
          <wp:inline distT="0" distB="0" distL="0" distR="0" wp14:anchorId="5B1C476D" wp14:editId="04764083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t>Click what is Below:</w:t>
      </w:r>
    </w:p>
    <w:p w:rsidR="00CC2CC8" w:rsidRDefault="00CC2CC8" w:rsidP="00CC2CC8">
      <w:r>
        <w:rPr>
          <w:noProof/>
        </w:rPr>
        <w:drawing>
          <wp:inline distT="0" distB="0" distL="0" distR="0" wp14:anchorId="2B07C9C0" wp14:editId="656DAC6E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“blastp”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 wp14:anchorId="1B71CF98" wp14:editId="7EC3EEE9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454E20" w:rsidRDefault="00454E20" w:rsidP="00CC2CC8">
      <w:r>
        <w:t>So now it looks like this:</w:t>
      </w:r>
    </w:p>
    <w:p w:rsidR="00454E20" w:rsidRDefault="00454E20" w:rsidP="00CC2CC8">
      <w:r>
        <w:br/>
      </w:r>
      <w:r w:rsidR="0094119D">
        <w:rPr>
          <w:noProof/>
        </w:rPr>
        <w:drawing>
          <wp:inline distT="0" distB="0" distL="0" distR="0" wp14:anchorId="797E283D" wp14:editId="3FF86912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 wp14:anchorId="31939737" wp14:editId="3EC79065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350641" w:rsidRDefault="00350641" w:rsidP="00CC2CC8">
      <w:r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 wp14:anchorId="66016EE9" wp14:editId="32C27E61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 wp14:anchorId="0D5ED4D4" wp14:editId="7E808E3F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 wp14:anchorId="5F396EC9" wp14:editId="09E7368C">
            <wp:extent cx="5943600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 wp14:anchorId="01E1513B" wp14:editId="75F3C347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 wp14:anchorId="317E7818" wp14:editId="39E6024B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>Copy that Sequence HOMOLOG to Clustal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 wp14:anchorId="6C408B84" wp14:editId="5E9A1238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 wp14:anchorId="41B57CF1" wp14:editId="38B8A2D7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B91021" w:rsidRDefault="003D5AEE" w:rsidP="00CC2CC8">
      <w:r>
        <w:t>And then click the Submit button:</w:t>
      </w:r>
    </w:p>
    <w:p w:rsidR="003D5AEE" w:rsidRDefault="003D5AEE" w:rsidP="00CC2CC8">
      <w:r>
        <w:rPr>
          <w:noProof/>
        </w:rPr>
        <w:drawing>
          <wp:inline distT="0" distB="0" distL="0" distR="0" wp14:anchorId="1250C195" wp14:editId="36939114">
            <wp:extent cx="5943600" cy="6169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141346" w:rsidRDefault="00141346" w:rsidP="00CC2CC8"/>
    <w:p w:rsidR="00141346" w:rsidRDefault="00141346" w:rsidP="00CC2CC8"/>
    <w:p w:rsidR="00141346" w:rsidRDefault="00141346" w:rsidP="00CC2CC8"/>
    <w:p w:rsidR="00B91021" w:rsidRDefault="0077592A" w:rsidP="00CC2CC8">
      <w:r>
        <w:t xml:space="preserve">Your Clustal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drawing>
          <wp:inline distT="0" distB="0" distL="0" distR="0" wp14:anchorId="5B6BEC6E" wp14:editId="3D12ADC2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141346" w:rsidRDefault="00141346" w:rsidP="00CC2CC8"/>
    <w:p w:rsidR="006B4156" w:rsidRDefault="006B4156" w:rsidP="00CC2CC8">
      <w:r>
        <w:t>Paste those BLAST homologs (FASTA) to Clustal Omega to find more homologs.</w:t>
      </w:r>
    </w:p>
    <w:p w:rsidR="006B4156" w:rsidRDefault="006B4156" w:rsidP="00CC2CC8">
      <w:r>
        <w:t>You can use the phylogenetic tree feature to confirm your inferences of homologs</w:t>
      </w:r>
    </w:p>
    <w:p w:rsidR="006B4156" w:rsidRDefault="006B4156" w:rsidP="00CC2CC8">
      <w:r>
        <w:t>And the evolutionary relationship between species ( Ex: Is it reasonable to conclude</w:t>
      </w:r>
    </w:p>
    <w:p w:rsidR="006B4156" w:rsidRDefault="006B4156" w:rsidP="00CC2CC8">
      <w:r>
        <w:t>That this species descended from this ancestral species. ). Record your inferences and</w:t>
      </w:r>
    </w:p>
    <w:p w:rsidR="006B4156" w:rsidRDefault="006B4156" w:rsidP="00CC2CC8">
      <w:r>
        <w:t>Download the Multiple Sequences Alignment page Data. You will use that in your research</w:t>
      </w:r>
    </w:p>
    <w:p w:rsidR="006B4156" w:rsidRDefault="006B4156" w:rsidP="00CC2CC8">
      <w:r>
        <w:t>Paper. Store it in Dropbox.</w:t>
      </w:r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drawing>
          <wp:inline distT="0" distB="0" distL="0" distR="0" wp14:anchorId="5B5EE906" wp14:editId="46DB97E8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>What should we present for MCDB 187AL Presentation Week 3</w:t>
      </w:r>
    </w:p>
    <w:p w:rsidR="00925030" w:rsidRDefault="00F03BA3" w:rsidP="00CC2CC8">
      <w:pPr>
        <w:rPr>
          <w:rStyle w:val="Hyperlink"/>
        </w:rPr>
      </w:pPr>
      <w:hyperlink r:id="rId25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F9"/>
    <w:rsid w:val="00141346"/>
    <w:rsid w:val="00142CAE"/>
    <w:rsid w:val="001F0AD7"/>
    <w:rsid w:val="00257E09"/>
    <w:rsid w:val="002B6D8D"/>
    <w:rsid w:val="00331DD6"/>
    <w:rsid w:val="00350641"/>
    <w:rsid w:val="00377CDD"/>
    <w:rsid w:val="00383488"/>
    <w:rsid w:val="00384C0B"/>
    <w:rsid w:val="003D5AEE"/>
    <w:rsid w:val="003F0EA1"/>
    <w:rsid w:val="00405D04"/>
    <w:rsid w:val="00454E20"/>
    <w:rsid w:val="0050415F"/>
    <w:rsid w:val="0055031D"/>
    <w:rsid w:val="005833B6"/>
    <w:rsid w:val="005C23A9"/>
    <w:rsid w:val="005D5639"/>
    <w:rsid w:val="00695BA7"/>
    <w:rsid w:val="006B4156"/>
    <w:rsid w:val="006E76AC"/>
    <w:rsid w:val="006F4015"/>
    <w:rsid w:val="007232CA"/>
    <w:rsid w:val="00756685"/>
    <w:rsid w:val="0077592A"/>
    <w:rsid w:val="00797648"/>
    <w:rsid w:val="007E6982"/>
    <w:rsid w:val="00855733"/>
    <w:rsid w:val="008C29A4"/>
    <w:rsid w:val="00925030"/>
    <w:rsid w:val="0094119D"/>
    <w:rsid w:val="00943DB5"/>
    <w:rsid w:val="00994164"/>
    <w:rsid w:val="009A753B"/>
    <w:rsid w:val="00A45B04"/>
    <w:rsid w:val="00A74DA3"/>
    <w:rsid w:val="00AC2CD7"/>
    <w:rsid w:val="00B91021"/>
    <w:rsid w:val="00BA52F9"/>
    <w:rsid w:val="00BE0084"/>
    <w:rsid w:val="00C1591B"/>
    <w:rsid w:val="00CC2CC8"/>
    <w:rsid w:val="00CE6199"/>
    <w:rsid w:val="00DB4CFC"/>
    <w:rsid w:val="00DC073A"/>
    <w:rsid w:val="00DC49F1"/>
    <w:rsid w:val="00DF1180"/>
    <w:rsid w:val="00E8770B"/>
    <w:rsid w:val="00EF3F4F"/>
    <w:rsid w:val="00F03BA3"/>
    <w:rsid w:val="00F316AE"/>
    <w:rsid w:val="00F7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669E9"/>
  <w15:chartTrackingRefBased/>
  <w15:docId w15:val="{51027E66-0A64-4816-BE32-BDC9A1E9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ast.ncbi.nlm.nih.gov/Blast.c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209A3DB</Template>
  <TotalTime>81</TotalTime>
  <Pages>15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tsalim001</dc:creator>
  <cp:keywords/>
  <dc:description/>
  <cp:lastModifiedBy>tsalim001</cp:lastModifiedBy>
  <cp:revision>42</cp:revision>
  <dcterms:created xsi:type="dcterms:W3CDTF">2018-04-13T17:21:00Z</dcterms:created>
  <dcterms:modified xsi:type="dcterms:W3CDTF">2018-04-13T19:02:00Z</dcterms:modified>
</cp:coreProperties>
</file>