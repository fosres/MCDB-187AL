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</w:t>
      </w:r>
      <w:proofErr w:type="gramStart"/>
      <w:r w:rsidR="00B91021">
        <w:t>..</w:t>
      </w:r>
      <w:r>
        <w:t>795,000</w:t>
      </w:r>
      <w:proofErr w:type="gramEnd"/>
      <w:r>
        <w:t xml:space="preserve">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 xml:space="preserve">1. </w:t>
      </w:r>
      <w:proofErr w:type="gramStart"/>
      <w:r>
        <w:t>Be</w:t>
      </w:r>
      <w:proofErr w:type="gramEnd"/>
      <w:r>
        <w:t xml:space="preserve">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</w:t>
      </w:r>
      <w:proofErr w:type="gramStart"/>
      <w:r>
        <w:t>..</w:t>
      </w:r>
      <w:r w:rsidR="00F316AE">
        <w:t>795,000</w:t>
      </w:r>
      <w:proofErr w:type="gramEnd"/>
      <w:r w:rsidR="00F316AE">
        <w:t xml:space="preserve"> into the Annotator search</w:t>
      </w:r>
    </w:p>
    <w:p w:rsidR="00F316AE" w:rsidRDefault="00F316AE" w:rsidP="00F316AE"/>
    <w:p w:rsidR="00F316AE" w:rsidRDefault="00F316AE" w:rsidP="00F316AE">
      <w:proofErr w:type="gramStart"/>
      <w:r>
        <w:t>engine</w:t>
      </w:r>
      <w:proofErr w:type="gramEnd"/>
      <w:r>
        <w:t xml:space="preserve"> http://162.243.149.53:8887/annotator/index </w:t>
      </w:r>
    </w:p>
    <w:p w:rsidR="00F316AE" w:rsidRDefault="00F316AE" w:rsidP="00F316AE"/>
    <w:p w:rsidR="00F316AE" w:rsidRDefault="00F316AE" w:rsidP="00F316AE">
      <w:proofErr w:type="gramStart"/>
      <w:r>
        <w:t>and</w:t>
      </w:r>
      <w:proofErr w:type="gramEnd"/>
      <w:r>
        <w:t xml:space="preserve">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</w:t>
      </w:r>
      <w:proofErr w:type="gramStart"/>
      <w:r>
        <w:t>section</w:t>
      </w:r>
      <w:proofErr w:type="gramEnd"/>
      <w:r>
        <w:t xml:space="preserve">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 wp14:anchorId="74400AB6" wp14:editId="57E7EF23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Default="00F316AE" w:rsidP="00F316AE">
      <w:r>
        <w:t>NCBI BLAST: Click on "PROTEIN BLAST"</w:t>
      </w:r>
    </w:p>
    <w:p w:rsidR="00F316AE" w:rsidRDefault="00F316AE" w:rsidP="00BA52F9"/>
    <w:p w:rsidR="00BA52F9" w:rsidRDefault="00BA52F9" w:rsidP="00BA52F9">
      <w:r>
        <w:t>The web instance of Apollo is running at http://162.243.149.53:8887</w:t>
      </w:r>
    </w:p>
    <w:p w:rsidR="00BA52F9" w:rsidRDefault="00BA52F9" w:rsidP="00BA52F9"/>
    <w:p w:rsidR="00BA52F9" w:rsidRDefault="00BA52F9" w:rsidP="00BA52F9">
      <w:r>
        <w:t>Apollo User Guide: http://genomearchitect.github.io/users-guide</w:t>
      </w:r>
    </w:p>
    <w:p w:rsidR="00BA52F9" w:rsidRDefault="00BA52F9" w:rsidP="00BA52F9"/>
    <w:p w:rsidR="00BA52F9" w:rsidRDefault="00BA52F9" w:rsidP="00BA52F9">
      <w:r>
        <w:t xml:space="preserve"> TANVEER ANWAR SALIM chr8 700,001 795,000 MCGJ.8.6 </w:t>
      </w:r>
      <w:proofErr w:type="spellStart"/>
      <w:r>
        <w:t>MCGJ.8.6</w:t>
      </w:r>
      <w:proofErr w:type="spellEnd"/>
      <w:r>
        <w:tab/>
      </w:r>
    </w:p>
    <w:p w:rsidR="00BA52F9" w:rsidRDefault="00BA52F9" w:rsidP="00BA52F9"/>
    <w:p w:rsidR="00BA52F9" w:rsidRDefault="00BA52F9" w:rsidP="00BA52F9">
      <w:r>
        <w:t>LOGIN INFORMATION APOLLO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 wp14:anchorId="55770E8A" wp14:editId="021CC89E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 wp14:anchorId="525C44CA" wp14:editId="0FEF6CC1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Default="007232CA" w:rsidP="00BA52F9">
      <w:r>
        <w:t>Make sure “Peptide Sequence” is highlighted</w:t>
      </w:r>
    </w:p>
    <w:p w:rsidR="007232CA" w:rsidRDefault="007232CA" w:rsidP="00BA52F9"/>
    <w:p w:rsidR="007232CA" w:rsidRDefault="005833B6" w:rsidP="00BA52F9">
      <w:r>
        <w:rPr>
          <w:noProof/>
        </w:rPr>
        <w:drawing>
          <wp:inline distT="0" distB="0" distL="0" distR="0" wp14:anchorId="32DAD63C" wp14:editId="1794DF62">
            <wp:extent cx="5943600" cy="559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>
      <w:r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 wp14:anchorId="3BDC85B7" wp14:editId="58A82771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39" w:rsidRDefault="005D5639" w:rsidP="00BA52F9"/>
    <w:p w:rsidR="005D5639" w:rsidRDefault="005D5639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/>
    <w:p w:rsidR="0055031D" w:rsidRDefault="0055031D" w:rsidP="00BA52F9">
      <w:r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 wp14:anchorId="5B1C476D" wp14:editId="04764083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t xml:space="preserve">Click what is </w:t>
      </w:r>
      <w:proofErr w:type="gramStart"/>
      <w:r>
        <w:t>Below</w:t>
      </w:r>
      <w:proofErr w:type="gramEnd"/>
      <w:r>
        <w:t>:</w:t>
      </w:r>
    </w:p>
    <w:p w:rsidR="00CC2CC8" w:rsidRDefault="00CC2CC8" w:rsidP="00CC2CC8">
      <w:r>
        <w:rPr>
          <w:noProof/>
        </w:rPr>
        <w:drawing>
          <wp:inline distT="0" distB="0" distL="0" distR="0" wp14:anchorId="2B07C9C0" wp14:editId="656DAC6E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 wp14:anchorId="1B71CF98" wp14:editId="7EC3EEE9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454E20" w:rsidRDefault="00454E20" w:rsidP="00CC2CC8">
      <w:r>
        <w:t>So now it looks like this:</w:t>
      </w:r>
    </w:p>
    <w:p w:rsidR="00454E20" w:rsidRDefault="00454E20" w:rsidP="00CC2CC8">
      <w:r>
        <w:br/>
      </w:r>
      <w:r w:rsidR="0094119D">
        <w:rPr>
          <w:noProof/>
        </w:rPr>
        <w:drawing>
          <wp:inline distT="0" distB="0" distL="0" distR="0" wp14:anchorId="797E283D" wp14:editId="3FF86912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 wp14:anchorId="31939737" wp14:editId="3EC79065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350641" w:rsidRDefault="00350641" w:rsidP="00CC2CC8">
      <w:r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 wp14:anchorId="66016EE9" wp14:editId="32C27E61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 wp14:anchorId="0D5ED4D4" wp14:editId="7E808E3F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 wp14:anchorId="5F396EC9" wp14:editId="09E7368C">
            <wp:extent cx="594360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 wp14:anchorId="01E1513B" wp14:editId="75F3C347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 wp14:anchorId="317E7818" wp14:editId="39E6024B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 wp14:anchorId="6C408B84" wp14:editId="5E9A1238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 wp14:anchorId="41B57CF1" wp14:editId="38B8A2D7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 wp14:anchorId="08936257" wp14:editId="5BB6C6E6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 wp14:anchorId="5B6BEC6E" wp14:editId="3D12ADC2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D322AE" w:rsidRDefault="00D322AE" w:rsidP="00CC2CC8"/>
    <w:p w:rsidR="00D322AE" w:rsidRDefault="00D322AE" w:rsidP="00CC2CC8">
      <w:r>
        <w:t>Be sure to save the following:</w:t>
      </w:r>
    </w:p>
    <w:p w:rsidR="00D322AE" w:rsidRDefault="00D322AE" w:rsidP="00CC2CC8">
      <w:pPr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Tanveer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Salim MCDB 187AL Research Data</w:t>
      </w:r>
    </w:p>
    <w:p w:rsidR="00D322AE" w:rsidRDefault="00D322AE" w:rsidP="00CC2CC8">
      <w:r>
        <w:rPr>
          <w:rFonts w:ascii="Segoe UI" w:hAnsi="Segoe UI" w:cs="Segoe UI"/>
          <w:color w:val="24292E"/>
          <w:shd w:val="clear" w:color="auto" w:fill="FFFFFF"/>
        </w:rPr>
        <w:t xml:space="preserve">Edited Instructions on How to Use Annotator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Tanveer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Salim.docx</w:t>
      </w:r>
      <w:bookmarkStart w:id="0" w:name="_GoBack"/>
      <w:bookmarkEnd w:id="0"/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drawing>
          <wp:inline distT="0" distB="0" distL="0" distR="0" wp14:anchorId="5B5EE906" wp14:editId="46DB97E8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 xml:space="preserve">What should we present for MCDB 187AL Presentation Week </w:t>
      </w:r>
      <w:proofErr w:type="gramStart"/>
      <w:r>
        <w:t>3</w:t>
      </w:r>
      <w:proofErr w:type="gramEnd"/>
    </w:p>
    <w:p w:rsidR="00925030" w:rsidRDefault="00F03BA3" w:rsidP="00CC2CC8">
      <w:pPr>
        <w:rPr>
          <w:rStyle w:val="Hyperlink"/>
        </w:rPr>
      </w:pPr>
      <w:hyperlink r:id="rId25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F9"/>
    <w:rsid w:val="00141346"/>
    <w:rsid w:val="00142CAE"/>
    <w:rsid w:val="001F0AD7"/>
    <w:rsid w:val="00257E09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54E20"/>
    <w:rsid w:val="0047352B"/>
    <w:rsid w:val="0050415F"/>
    <w:rsid w:val="0055031D"/>
    <w:rsid w:val="005833B6"/>
    <w:rsid w:val="005C23A9"/>
    <w:rsid w:val="005D5639"/>
    <w:rsid w:val="00695BA7"/>
    <w:rsid w:val="006B4156"/>
    <w:rsid w:val="006E76AC"/>
    <w:rsid w:val="006F4015"/>
    <w:rsid w:val="007232CA"/>
    <w:rsid w:val="00756685"/>
    <w:rsid w:val="0077592A"/>
    <w:rsid w:val="00797648"/>
    <w:rsid w:val="007E6982"/>
    <w:rsid w:val="00855733"/>
    <w:rsid w:val="008C29A4"/>
    <w:rsid w:val="00925030"/>
    <w:rsid w:val="0094119D"/>
    <w:rsid w:val="00943DB5"/>
    <w:rsid w:val="00994164"/>
    <w:rsid w:val="009A753B"/>
    <w:rsid w:val="00A45B04"/>
    <w:rsid w:val="00A74DA3"/>
    <w:rsid w:val="00AC2CD7"/>
    <w:rsid w:val="00B0570C"/>
    <w:rsid w:val="00B91021"/>
    <w:rsid w:val="00BA52F9"/>
    <w:rsid w:val="00BE0084"/>
    <w:rsid w:val="00C1591B"/>
    <w:rsid w:val="00CC2CC8"/>
    <w:rsid w:val="00CE6199"/>
    <w:rsid w:val="00D322AE"/>
    <w:rsid w:val="00DB4CFC"/>
    <w:rsid w:val="00DC073A"/>
    <w:rsid w:val="00DC49F1"/>
    <w:rsid w:val="00DF1180"/>
    <w:rsid w:val="00E8770B"/>
    <w:rsid w:val="00EF3F4F"/>
    <w:rsid w:val="00F03BA3"/>
    <w:rsid w:val="00F316AE"/>
    <w:rsid w:val="00F7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669E9"/>
  <w15:chartTrackingRefBased/>
  <w15:docId w15:val="{51027E66-0A64-4816-BE32-BDC9A1E9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ast.ncbi.nlm.nih.gov/Blast.c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209A3DB</Template>
  <TotalTime>93</TotalTime>
  <Pages>15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tsalim001</dc:creator>
  <cp:keywords/>
  <dc:description/>
  <cp:lastModifiedBy>tsalim001</cp:lastModifiedBy>
  <cp:revision>50</cp:revision>
  <dcterms:created xsi:type="dcterms:W3CDTF">2018-04-13T17:21:00Z</dcterms:created>
  <dcterms:modified xsi:type="dcterms:W3CDTF">2018-04-13T19:19:00Z</dcterms:modified>
</cp:coreProperties>
</file>