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72398" w:rsidRDefault="00F72398" w:rsidP="00BA52F9">
      <w:r>
        <w:t xml:space="preserve">INSTRUCTIONS TO </w:t>
      </w:r>
      <w:r w:rsidR="00F316AE">
        <w:t>Use Apollo:</w:t>
      </w:r>
    </w:p>
    <w:p w:rsidR="00F316AE" w:rsidRDefault="00F316AE" w:rsidP="00F316AE">
      <w:r>
        <w:t>The web instance of Apollo is running at http://162.243.149.53:8887</w:t>
      </w:r>
    </w:p>
    <w:p w:rsidR="00F316AE" w:rsidRDefault="00F316AE" w:rsidP="00F316AE"/>
    <w:p w:rsidR="00F316AE" w:rsidRDefault="00F316AE" w:rsidP="00F316AE">
      <w:r>
        <w:t>Apollo User Guide: http://genomearchitect.github.io/users-guide</w:t>
      </w:r>
    </w:p>
    <w:p w:rsidR="00F316AE" w:rsidRDefault="00F316AE" w:rsidP="00F316AE"/>
    <w:p w:rsidR="00F316AE" w:rsidRDefault="00F316AE" w:rsidP="00F316AE">
      <w:r>
        <w:t xml:space="preserve"> T</w:t>
      </w:r>
      <w:r w:rsidR="00B91021">
        <w:t>ANVEER ANWAR SALIM chr8</w:t>
      </w:r>
      <w:r w:rsidR="00DF1180">
        <w:t>:</w:t>
      </w:r>
      <w:r w:rsidR="00B91021">
        <w:t xml:space="preserve"> 700,001</w:t>
      </w:r>
      <w:proofErr w:type="gramStart"/>
      <w:r w:rsidR="00B91021">
        <w:t>..</w:t>
      </w:r>
      <w:r>
        <w:t>795,000</w:t>
      </w:r>
      <w:proofErr w:type="gramEnd"/>
      <w:r>
        <w:t xml:space="preserve"> MCGJ.8.6 </w:t>
      </w:r>
      <w:proofErr w:type="spellStart"/>
      <w:r>
        <w:t>MCGJ.8.6</w:t>
      </w:r>
      <w:proofErr w:type="spellEnd"/>
      <w:r>
        <w:tab/>
      </w:r>
    </w:p>
    <w:p w:rsidR="00F316AE" w:rsidRDefault="00F316AE" w:rsidP="00F316AE"/>
    <w:p w:rsidR="00F316AE" w:rsidRDefault="00F316AE" w:rsidP="00F316AE">
      <w:r>
        <w:t>LOGIN INFORMATION APOLLO</w:t>
      </w:r>
    </w:p>
    <w:p w:rsidR="00F316AE" w:rsidRDefault="00F316AE" w:rsidP="00F316AE">
      <w:r>
        <w:t>----------------------------------</w:t>
      </w:r>
    </w:p>
    <w:p w:rsidR="00F316AE" w:rsidRDefault="00F316AE" w:rsidP="00F316AE">
      <w:r>
        <w:t>INSTRUCTIONS:</w:t>
      </w:r>
    </w:p>
    <w:p w:rsidR="00F316AE" w:rsidRDefault="00F316AE" w:rsidP="00F316AE"/>
    <w:p w:rsidR="00F316AE" w:rsidRDefault="00F316AE" w:rsidP="00F316AE">
      <w:r>
        <w:t xml:space="preserve">1. </w:t>
      </w:r>
      <w:proofErr w:type="gramStart"/>
      <w:r>
        <w:t>Be</w:t>
      </w:r>
      <w:proofErr w:type="gramEnd"/>
      <w:r>
        <w:t xml:space="preserve"> sure the right of your genetic engine says</w:t>
      </w:r>
    </w:p>
    <w:p w:rsidR="00F316AE" w:rsidRDefault="00F316AE" w:rsidP="00F316AE"/>
    <w:p w:rsidR="00F316AE" w:rsidRDefault="00F316AE" w:rsidP="00F316AE">
      <w:r>
        <w:t>"Valley Oak"</w:t>
      </w:r>
    </w:p>
    <w:p w:rsidR="00F316AE" w:rsidRDefault="00F316AE" w:rsidP="00F316AE"/>
    <w:p w:rsidR="00F316AE" w:rsidRDefault="00DC49F1" w:rsidP="00F316AE">
      <w:r>
        <w:t>2. Paste chr8 700,001</w:t>
      </w:r>
      <w:proofErr w:type="gramStart"/>
      <w:r>
        <w:t>..</w:t>
      </w:r>
      <w:r w:rsidR="00F316AE">
        <w:t>795,000</w:t>
      </w:r>
      <w:proofErr w:type="gramEnd"/>
      <w:r w:rsidR="00F316AE">
        <w:t xml:space="preserve"> into the Annotator search</w:t>
      </w:r>
    </w:p>
    <w:p w:rsidR="00F316AE" w:rsidRDefault="00F316AE" w:rsidP="00F316AE"/>
    <w:p w:rsidR="00F316AE" w:rsidRDefault="00F316AE" w:rsidP="00F316AE">
      <w:proofErr w:type="gramStart"/>
      <w:r>
        <w:t>engine</w:t>
      </w:r>
      <w:proofErr w:type="gramEnd"/>
      <w:r>
        <w:t xml:space="preserve"> http://162.243.149.53:8887/annotator/index </w:t>
      </w:r>
    </w:p>
    <w:p w:rsidR="00F316AE" w:rsidRDefault="00F316AE" w:rsidP="00F316AE"/>
    <w:p w:rsidR="00F316AE" w:rsidRDefault="00F316AE" w:rsidP="00F316AE">
      <w:proofErr w:type="gramStart"/>
      <w:r>
        <w:t>and</w:t>
      </w:r>
      <w:proofErr w:type="gramEnd"/>
      <w:r>
        <w:t xml:space="preserve"> enter "Go".</w:t>
      </w:r>
    </w:p>
    <w:p w:rsidR="00F316AE" w:rsidRDefault="00F316AE" w:rsidP="00F316AE"/>
    <w:p w:rsidR="00F316AE" w:rsidRDefault="00F316AE" w:rsidP="00F316AE">
      <w:r>
        <w:t xml:space="preserve">3. Choose one of the genes in the "Annotations" </w:t>
      </w:r>
    </w:p>
    <w:p w:rsidR="00F316AE" w:rsidRDefault="00F316AE" w:rsidP="00F316AE"/>
    <w:p w:rsidR="00F316AE" w:rsidRDefault="00F316AE" w:rsidP="00F316AE">
      <w:r>
        <w:t xml:space="preserve">   </w:t>
      </w:r>
      <w:proofErr w:type="gramStart"/>
      <w:r>
        <w:t>section</w:t>
      </w:r>
      <w:proofErr w:type="gramEnd"/>
      <w:r>
        <w:t xml:space="preserve"> to your right. CLICK "Go to Annotation"</w:t>
      </w:r>
    </w:p>
    <w:p w:rsidR="00F316AE" w:rsidRDefault="00F316AE" w:rsidP="00F316AE"/>
    <w:p w:rsidR="00F316AE" w:rsidRDefault="00F316AE" w:rsidP="00F316AE">
      <w:r>
        <w:t>4. Find the purple bars that look like this:</w:t>
      </w:r>
    </w:p>
    <w:p w:rsidR="00F316AE" w:rsidRDefault="00F316AE" w:rsidP="00F316AE"/>
    <w:p w:rsidR="00F316AE" w:rsidRDefault="00F316AE" w:rsidP="00F316AE"/>
    <w:p w:rsidR="00F316AE" w:rsidRDefault="00F316AE" w:rsidP="00F316AE"/>
    <w:p w:rsidR="00F316AE" w:rsidRDefault="00331DD6" w:rsidP="00F316AE">
      <w:r>
        <w:rPr>
          <w:noProof/>
        </w:rPr>
        <w:lastRenderedPageBreak/>
        <w:drawing>
          <wp:inline distT="0" distB="0" distL="0" distR="0">
            <wp:extent cx="5943600" cy="22225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6AE" w:rsidRDefault="00F316AE" w:rsidP="00F316AE"/>
    <w:p w:rsidR="00331DD6" w:rsidRDefault="00331DD6" w:rsidP="00F316AE"/>
    <w:p w:rsidR="00F316AE" w:rsidRPr="00B2137C" w:rsidRDefault="00F757C2" w:rsidP="00F316AE">
      <w:pPr>
        <w:rPr>
          <w:color w:val="FF0000"/>
        </w:rPr>
      </w:pPr>
      <w:r w:rsidRPr="00B2137C">
        <w:rPr>
          <w:color w:val="FF0000"/>
        </w:rPr>
        <w:t xml:space="preserve">/* </w:t>
      </w:r>
      <w:r w:rsidR="00F316AE" w:rsidRPr="00B2137C">
        <w:rPr>
          <w:color w:val="FF0000"/>
        </w:rPr>
        <w:t>NCBI BLAST: Click on "PROTEIN BLAST"</w:t>
      </w:r>
    </w:p>
    <w:p w:rsidR="00F316AE" w:rsidRPr="00B2137C" w:rsidRDefault="00F316AE" w:rsidP="00BA52F9">
      <w:pPr>
        <w:rPr>
          <w:color w:val="FF0000"/>
        </w:rPr>
      </w:pPr>
    </w:p>
    <w:p w:rsidR="00BA52F9" w:rsidRPr="00B2137C" w:rsidRDefault="00BA52F9" w:rsidP="00BA52F9">
      <w:pPr>
        <w:rPr>
          <w:color w:val="FF0000"/>
        </w:rPr>
      </w:pPr>
      <w:r w:rsidRPr="00B2137C">
        <w:rPr>
          <w:color w:val="FF0000"/>
        </w:rPr>
        <w:t>The web instance of Apollo is running at http://162.243.149.53:8887</w:t>
      </w:r>
    </w:p>
    <w:p w:rsidR="00BA52F9" w:rsidRPr="00B2137C" w:rsidRDefault="00BA52F9" w:rsidP="00BA52F9">
      <w:pPr>
        <w:rPr>
          <w:color w:val="FF0000"/>
        </w:rPr>
      </w:pPr>
    </w:p>
    <w:p w:rsidR="00BA52F9" w:rsidRPr="00B2137C" w:rsidRDefault="00BA52F9" w:rsidP="00BA52F9">
      <w:pPr>
        <w:rPr>
          <w:color w:val="FF0000"/>
        </w:rPr>
      </w:pPr>
      <w:r w:rsidRPr="00B2137C">
        <w:rPr>
          <w:color w:val="FF0000"/>
        </w:rPr>
        <w:t>Apollo User Guide: http://genomearchitect.github.io/users-guide</w:t>
      </w:r>
    </w:p>
    <w:p w:rsidR="00BA52F9" w:rsidRPr="00B2137C" w:rsidRDefault="00BA52F9" w:rsidP="00BA52F9">
      <w:pPr>
        <w:rPr>
          <w:color w:val="FF0000"/>
        </w:rPr>
      </w:pPr>
    </w:p>
    <w:p w:rsidR="00BA52F9" w:rsidRPr="00B2137C" w:rsidRDefault="00BA52F9" w:rsidP="00BA52F9">
      <w:pPr>
        <w:rPr>
          <w:color w:val="FF0000"/>
        </w:rPr>
      </w:pPr>
      <w:r w:rsidRPr="00B2137C">
        <w:rPr>
          <w:color w:val="FF0000"/>
        </w:rPr>
        <w:t xml:space="preserve"> TANVEER ANWAR SALIM chr8 700,001 795,000 MCGJ.8.6 </w:t>
      </w:r>
      <w:proofErr w:type="spellStart"/>
      <w:r w:rsidRPr="00B2137C">
        <w:rPr>
          <w:color w:val="FF0000"/>
        </w:rPr>
        <w:t>MCGJ.8.6</w:t>
      </w:r>
      <w:proofErr w:type="spellEnd"/>
      <w:r w:rsidRPr="00B2137C">
        <w:rPr>
          <w:color w:val="FF0000"/>
        </w:rPr>
        <w:tab/>
      </w:r>
    </w:p>
    <w:p w:rsidR="00BA52F9" w:rsidRPr="00B2137C" w:rsidRDefault="00BA52F9" w:rsidP="00BA52F9">
      <w:pPr>
        <w:rPr>
          <w:color w:val="FF0000"/>
        </w:rPr>
      </w:pPr>
    </w:p>
    <w:p w:rsidR="00BA52F9" w:rsidRPr="00B2137C" w:rsidRDefault="00F757C2" w:rsidP="00BA52F9">
      <w:pPr>
        <w:rPr>
          <w:color w:val="FF0000"/>
        </w:rPr>
      </w:pPr>
      <w:r w:rsidRPr="00B2137C">
        <w:rPr>
          <w:color w:val="FF0000"/>
        </w:rPr>
        <w:t xml:space="preserve"> </w:t>
      </w:r>
      <w:r w:rsidR="00BA52F9" w:rsidRPr="00B2137C">
        <w:rPr>
          <w:color w:val="FF0000"/>
        </w:rPr>
        <w:t>LOGIN INFORMATION APOLLO</w:t>
      </w:r>
      <w:r w:rsidR="006B1BFD">
        <w:rPr>
          <w:color w:val="FF0000"/>
        </w:rPr>
        <w:t xml:space="preserve"> */</w:t>
      </w:r>
    </w:p>
    <w:p w:rsidR="00BA52F9" w:rsidRDefault="00BA52F9" w:rsidP="00BA52F9">
      <w:r>
        <w:t>----------------------------------</w:t>
      </w:r>
    </w:p>
    <w:p w:rsidR="00BA52F9" w:rsidRDefault="00BA52F9" w:rsidP="00BA52F9"/>
    <w:p w:rsidR="00BA52F9" w:rsidRDefault="00BA52F9" w:rsidP="00BA52F9"/>
    <w:p w:rsidR="00BA52F9" w:rsidRDefault="00BA52F9" w:rsidP="00BA52F9"/>
    <w:p w:rsidR="00BA52F9" w:rsidRDefault="00BA52F9" w:rsidP="00BA52F9"/>
    <w:p w:rsidR="00BA52F9" w:rsidRDefault="00BA52F9" w:rsidP="00BA52F9"/>
    <w:p w:rsidR="00EF3F4F" w:rsidRDefault="00EF3F4F" w:rsidP="00BA52F9"/>
    <w:p w:rsidR="00EF3F4F" w:rsidRDefault="00EF3F4F" w:rsidP="00BA52F9"/>
    <w:p w:rsidR="00EF3F4F" w:rsidRDefault="00EF3F4F" w:rsidP="00BA52F9"/>
    <w:p w:rsidR="00EF3F4F" w:rsidRDefault="00EF3F4F" w:rsidP="00BA52F9"/>
    <w:p w:rsidR="00BA52F9" w:rsidRDefault="006F4015" w:rsidP="00BA52F9">
      <w:r>
        <w:lastRenderedPageBreak/>
        <w:t>Drag ONE</w:t>
      </w:r>
      <w:r w:rsidR="0050415F">
        <w:t xml:space="preserve"> to the top:</w:t>
      </w:r>
    </w:p>
    <w:p w:rsidR="0050415F" w:rsidRDefault="0050415F" w:rsidP="00BA52F9">
      <w:r>
        <w:rPr>
          <w:noProof/>
        </w:rPr>
        <w:drawing>
          <wp:inline distT="0" distB="0" distL="0" distR="0">
            <wp:extent cx="5943600" cy="26682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73A" w:rsidRDefault="00BA52F9" w:rsidP="00BA52F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50415F">
        <w:t xml:space="preserve">Highlight </w:t>
      </w:r>
      <w:r w:rsidR="005B405E">
        <w:rPr>
          <w:rFonts w:ascii="Times New Roman" w:hAnsi="Times New Roman" w:cs="Times New Roman"/>
          <w:sz w:val="24"/>
          <w:szCs w:val="24"/>
        </w:rPr>
        <w:t>ONLY THE ONES YOU DRAGGED TO THE TOP</w:t>
      </w:r>
      <w:r w:rsidR="00DC073A">
        <w:t xml:space="preserve"> like this:</w:t>
      </w:r>
    </w:p>
    <w:p w:rsidR="007232CA" w:rsidRDefault="007232CA" w:rsidP="00BA52F9">
      <w:r>
        <w:rPr>
          <w:noProof/>
        </w:rPr>
        <w:drawing>
          <wp:inline distT="0" distB="0" distL="0" distR="0">
            <wp:extent cx="5943600" cy="3054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2CA" w:rsidRDefault="007232CA" w:rsidP="00BA52F9"/>
    <w:p w:rsidR="007232CA" w:rsidRDefault="007232CA" w:rsidP="00BA52F9">
      <w:r>
        <w:t>Right click on that highlighted and click “Get Sequence”</w:t>
      </w:r>
    </w:p>
    <w:p w:rsidR="002B6D8D" w:rsidRDefault="002B6D8D" w:rsidP="00BA52F9"/>
    <w:p w:rsidR="002B6D8D" w:rsidRDefault="002B6D8D" w:rsidP="00BA52F9">
      <w:r>
        <w:t>Copy the genetic code region by using the Snipping Tool:</w:t>
      </w:r>
    </w:p>
    <w:p w:rsidR="007D6812" w:rsidRDefault="007D6812" w:rsidP="00BA52F9"/>
    <w:p w:rsidR="007D6812" w:rsidRDefault="007D6812" w:rsidP="00BA52F9"/>
    <w:p w:rsidR="007D6812" w:rsidRDefault="007D6812" w:rsidP="00BA52F9"/>
    <w:p w:rsidR="007D6812" w:rsidRDefault="007D6812" w:rsidP="00BA52F9"/>
    <w:p w:rsidR="007D6812" w:rsidRDefault="007D6812" w:rsidP="00BA52F9"/>
    <w:p w:rsidR="007D6812" w:rsidRDefault="007D6812" w:rsidP="00BA52F9"/>
    <w:p w:rsidR="007D6812" w:rsidRDefault="007D6812" w:rsidP="00BA52F9"/>
    <w:p w:rsidR="007D6812" w:rsidRDefault="007D6812" w:rsidP="00BA52F9"/>
    <w:p w:rsidR="007D6812" w:rsidRDefault="007D6812" w:rsidP="00BA52F9"/>
    <w:p w:rsidR="007D6812" w:rsidRDefault="007D6812" w:rsidP="00BA52F9"/>
    <w:p w:rsidR="007D6812" w:rsidRDefault="007D6812" w:rsidP="00BA52F9"/>
    <w:p w:rsidR="007D6812" w:rsidRDefault="007D6812" w:rsidP="00BA52F9">
      <w:bookmarkStart w:id="0" w:name="_GoBack"/>
      <w:bookmarkEnd w:id="0"/>
      <w:r>
        <w:t xml:space="preserve">Make sure your name is attached to them like this: </w:t>
      </w:r>
    </w:p>
    <w:p w:rsidR="002B6D8D" w:rsidRDefault="007D6812" w:rsidP="00BA52F9">
      <w:r>
        <w:rPr>
          <w:noProof/>
        </w:rPr>
        <w:drawing>
          <wp:inline distT="0" distB="0" distL="0" distR="0" wp14:anchorId="26D2CD34" wp14:editId="6D48AB4A">
            <wp:extent cx="5943600" cy="313944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D8D" w:rsidRDefault="002B6D8D" w:rsidP="00BA52F9"/>
    <w:p w:rsidR="007232CA" w:rsidRDefault="007232CA" w:rsidP="00BA52F9"/>
    <w:p w:rsidR="00EF3F4F" w:rsidRDefault="00EF3F4F" w:rsidP="00BA52F9"/>
    <w:p w:rsidR="00EF3F4F" w:rsidRDefault="00EF3F4F" w:rsidP="00BA52F9"/>
    <w:p w:rsidR="00EF3F4F" w:rsidRDefault="00EF3F4F" w:rsidP="00BA52F9"/>
    <w:p w:rsidR="00EF3F4F" w:rsidRDefault="00EF3F4F" w:rsidP="00BA52F9"/>
    <w:p w:rsidR="00EF3F4F" w:rsidRDefault="00EF3F4F" w:rsidP="00BA52F9"/>
    <w:p w:rsidR="00EF3F4F" w:rsidRDefault="00EF3F4F" w:rsidP="00BA52F9"/>
    <w:p w:rsidR="00EF3F4F" w:rsidRDefault="00EF3F4F" w:rsidP="00BA52F9"/>
    <w:p w:rsidR="00EF3F4F" w:rsidRDefault="00EF3F4F" w:rsidP="00BA52F9"/>
    <w:p w:rsidR="007232CA" w:rsidRPr="00445345" w:rsidRDefault="007232CA" w:rsidP="00BA52F9">
      <w:pPr>
        <w:rPr>
          <w:sz w:val="40"/>
          <w:szCs w:val="40"/>
        </w:rPr>
      </w:pPr>
      <w:r w:rsidRPr="00445345">
        <w:rPr>
          <w:sz w:val="40"/>
          <w:szCs w:val="40"/>
        </w:rPr>
        <w:t>Make sure “Peptide Sequence” is highlighted</w:t>
      </w:r>
    </w:p>
    <w:p w:rsidR="007232CA" w:rsidRDefault="007232CA" w:rsidP="00BA52F9"/>
    <w:p w:rsidR="007232CA" w:rsidRDefault="007232CA" w:rsidP="00BA52F9"/>
    <w:p w:rsidR="005833B6" w:rsidRDefault="00BA52F9" w:rsidP="00BA52F9">
      <w:r>
        <w:tab/>
      </w:r>
    </w:p>
    <w:p w:rsidR="005D5639" w:rsidRDefault="005D5639" w:rsidP="00BA52F9"/>
    <w:p w:rsidR="005D5639" w:rsidRDefault="005D5639" w:rsidP="00BA52F9"/>
    <w:p w:rsidR="005D5639" w:rsidRDefault="005D5639" w:rsidP="00BA52F9"/>
    <w:p w:rsidR="005D5639" w:rsidRDefault="005D5639" w:rsidP="00BA52F9"/>
    <w:p w:rsidR="005D5639" w:rsidRDefault="005D5639" w:rsidP="00BA52F9"/>
    <w:p w:rsidR="005D5639" w:rsidRDefault="005D5639" w:rsidP="00BA52F9"/>
    <w:p w:rsidR="00445345" w:rsidRDefault="00445345" w:rsidP="00BA52F9">
      <w:r>
        <w:rPr>
          <w:noProof/>
        </w:rPr>
        <w:drawing>
          <wp:inline distT="0" distB="0" distL="0" distR="0">
            <wp:extent cx="5943600" cy="33547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21F" w:rsidRDefault="00F8721F" w:rsidP="00BA52F9"/>
    <w:p w:rsidR="00F8721F" w:rsidRDefault="00F8721F" w:rsidP="00BA52F9"/>
    <w:p w:rsidR="00F8721F" w:rsidRDefault="00F8721F" w:rsidP="00BA52F9"/>
    <w:p w:rsidR="00F8721F" w:rsidRDefault="00F8721F" w:rsidP="00BA52F9"/>
    <w:p w:rsidR="00F8721F" w:rsidRDefault="00F8721F" w:rsidP="00BA52F9"/>
    <w:p w:rsidR="005D5639" w:rsidRDefault="005D5639" w:rsidP="00BA52F9">
      <w:r>
        <w:t xml:space="preserve">COPY </w:t>
      </w:r>
      <w:r w:rsidR="00257E09">
        <w:t xml:space="preserve">the </w:t>
      </w:r>
      <w:r w:rsidR="00BE0084">
        <w:t>Peptide</w:t>
      </w:r>
      <w:r w:rsidR="00257E09">
        <w:t xml:space="preserve"> coding region</w:t>
      </w:r>
      <w:r>
        <w:t xml:space="preserve"> using Snipping Tool and Paste it into </w:t>
      </w:r>
      <w:r>
        <w:br/>
      </w:r>
    </w:p>
    <w:p w:rsidR="00EF3F4F" w:rsidRDefault="005D5639" w:rsidP="00BA52F9">
      <w:r>
        <w:t>“</w:t>
      </w:r>
      <w:proofErr w:type="spellStart"/>
      <w:r w:rsidR="0055031D" w:rsidRPr="0055031D">
        <w:t>Tanveer</w:t>
      </w:r>
      <w:proofErr w:type="spellEnd"/>
      <w:r w:rsidR="0055031D" w:rsidRPr="0055031D">
        <w:t xml:space="preserve"> Salim MCDB 187AL Research Data</w:t>
      </w:r>
      <w:r>
        <w:t>”:</w:t>
      </w:r>
    </w:p>
    <w:p w:rsidR="005D5639" w:rsidRDefault="005D5639" w:rsidP="00BA52F9">
      <w:r>
        <w:rPr>
          <w:noProof/>
        </w:rPr>
        <w:drawing>
          <wp:inline distT="0" distB="0" distL="0" distR="0">
            <wp:extent cx="5943600" cy="419798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21F" w:rsidRDefault="00F8721F" w:rsidP="00BA52F9"/>
    <w:p w:rsidR="00F8721F" w:rsidRDefault="00F8721F" w:rsidP="00BA52F9"/>
    <w:p w:rsidR="00F8721F" w:rsidRDefault="00F8721F" w:rsidP="00BA52F9"/>
    <w:p w:rsidR="00F8721F" w:rsidRDefault="00F8721F" w:rsidP="00BA52F9"/>
    <w:p w:rsidR="00F8721F" w:rsidRDefault="00F8721F" w:rsidP="00BA52F9"/>
    <w:p w:rsidR="00F8721F" w:rsidRDefault="00F8721F" w:rsidP="00BA52F9"/>
    <w:p w:rsidR="00F8721F" w:rsidRDefault="00F8721F" w:rsidP="00BA52F9"/>
    <w:p w:rsidR="00F8721F" w:rsidRDefault="00F8721F" w:rsidP="00BA52F9"/>
    <w:p w:rsidR="00F8721F" w:rsidRDefault="00F8721F" w:rsidP="00BA52F9"/>
    <w:p w:rsidR="00F8721F" w:rsidRDefault="00F8721F" w:rsidP="00BA52F9"/>
    <w:p w:rsidR="0055031D" w:rsidRDefault="0055031D" w:rsidP="00BA52F9">
      <w:r>
        <w:t>And paste it here AND Follow the Format of the following Picture</w:t>
      </w:r>
      <w:r w:rsidR="0094119D">
        <w:t xml:space="preserve"> for the Research Data</w:t>
      </w:r>
      <w:r>
        <w:t xml:space="preserve">, POINT OUT IF IT’S A </w:t>
      </w:r>
      <w:r w:rsidR="00CE6199">
        <w:t>GENOMIC</w:t>
      </w:r>
      <w:r>
        <w:br/>
        <w:t>OR</w:t>
      </w:r>
    </w:p>
    <w:p w:rsidR="00E8770B" w:rsidRDefault="00CE6199" w:rsidP="00BA52F9">
      <w:r w:rsidRPr="00405D04">
        <w:rPr>
          <w:b/>
          <w:sz w:val="28"/>
          <w:szCs w:val="28"/>
        </w:rPr>
        <w:t>PEPTIDE</w:t>
      </w:r>
      <w:r w:rsidR="0055031D" w:rsidRPr="00405D04">
        <w:rPr>
          <w:b/>
          <w:sz w:val="28"/>
          <w:szCs w:val="28"/>
        </w:rPr>
        <w:t xml:space="preserve"> SEQUENCE</w:t>
      </w:r>
      <w:r w:rsidR="0055031D">
        <w:t>:</w:t>
      </w:r>
    </w:p>
    <w:p w:rsidR="00E8770B" w:rsidRDefault="00E8770B" w:rsidP="00BA52F9">
      <w:r>
        <w:rPr>
          <w:noProof/>
        </w:rPr>
        <w:drawing>
          <wp:inline distT="0" distB="0" distL="0" distR="0">
            <wp:extent cx="5943600" cy="318706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CC8" w:rsidRDefault="00AC2CD7" w:rsidP="00BA52F9">
      <w:r>
        <w:t>Copy EVERYTHING IN “Sequence” and paste that into the NCBI Peptide Blast</w:t>
      </w:r>
      <w:r w:rsidR="00CC2CC8">
        <w:t>.</w:t>
      </w:r>
    </w:p>
    <w:p w:rsidR="00CC2CC8" w:rsidRDefault="00CC2CC8" w:rsidP="00BA52F9"/>
    <w:p w:rsidR="00CC2CC8" w:rsidRDefault="00CC2CC8" w:rsidP="00BA52F9">
      <w:r>
        <w:t>To get to NCBI Peptide Blast:</w:t>
      </w:r>
    </w:p>
    <w:p w:rsidR="00CC2CC8" w:rsidRDefault="00CC2CC8" w:rsidP="00CC2CC8">
      <w:pPr>
        <w:pStyle w:val="ListParagraph"/>
        <w:numPr>
          <w:ilvl w:val="0"/>
          <w:numId w:val="1"/>
        </w:numPr>
      </w:pPr>
      <w:r>
        <w:t xml:space="preserve">Go to </w:t>
      </w:r>
      <w:hyperlink r:id="rId12" w:history="1">
        <w:r w:rsidRPr="006932F7">
          <w:rPr>
            <w:rStyle w:val="Hyperlink"/>
          </w:rPr>
          <w:t>https://blast.ncbi.nlm.nih.gov/Blast.cgi</w:t>
        </w:r>
      </w:hyperlink>
    </w:p>
    <w:p w:rsidR="006F4015" w:rsidRDefault="006F4015" w:rsidP="006F4015"/>
    <w:p w:rsidR="006F4015" w:rsidRDefault="006F4015" w:rsidP="006F4015"/>
    <w:p w:rsidR="00454E20" w:rsidRDefault="00454E20" w:rsidP="006F4015"/>
    <w:p w:rsidR="006E76AC" w:rsidRDefault="006E76AC" w:rsidP="006F4015"/>
    <w:p w:rsidR="006E76AC" w:rsidRDefault="006E76AC" w:rsidP="006F4015"/>
    <w:p w:rsidR="006E76AC" w:rsidRDefault="006E76AC" w:rsidP="006F4015"/>
    <w:p w:rsidR="006E76AC" w:rsidRDefault="006E76AC" w:rsidP="006F4015"/>
    <w:p w:rsidR="006E76AC" w:rsidRDefault="006E76AC" w:rsidP="006F4015"/>
    <w:p w:rsidR="006E76AC" w:rsidRDefault="006E76AC" w:rsidP="006F4015"/>
    <w:p w:rsidR="006E76AC" w:rsidRDefault="006E76AC" w:rsidP="006F4015"/>
    <w:p w:rsidR="006F4015" w:rsidRDefault="006F4015" w:rsidP="006F4015">
      <w:r>
        <w:t xml:space="preserve">Click what is </w:t>
      </w:r>
      <w:proofErr w:type="gramStart"/>
      <w:r>
        <w:t>Below</w:t>
      </w:r>
      <w:proofErr w:type="gramEnd"/>
      <w:r>
        <w:t>:</w:t>
      </w:r>
    </w:p>
    <w:p w:rsidR="00CC2CC8" w:rsidRDefault="00CC2CC8" w:rsidP="00CC2CC8">
      <w:r>
        <w:rPr>
          <w:noProof/>
        </w:rPr>
        <w:drawing>
          <wp:inline distT="0" distB="0" distL="0" distR="0">
            <wp:extent cx="4333875" cy="25241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CC8" w:rsidRDefault="00CC2CC8" w:rsidP="00CC2CC8"/>
    <w:p w:rsidR="00454E20" w:rsidRDefault="00454E20" w:rsidP="00CC2CC8">
      <w:r>
        <w:t>And paste it into the following box. MAKE SURE “</w:t>
      </w:r>
      <w:proofErr w:type="spellStart"/>
      <w:r>
        <w:t>blastp</w:t>
      </w:r>
      <w:proofErr w:type="spellEnd"/>
      <w:r>
        <w:t>” is HIGHLIGHTED BEFORE YOU PASTE:</w:t>
      </w:r>
    </w:p>
    <w:p w:rsidR="00454E20" w:rsidRDefault="00454E20" w:rsidP="00CC2CC8">
      <w:r>
        <w:rPr>
          <w:noProof/>
        </w:rPr>
        <w:drawing>
          <wp:inline distT="0" distB="0" distL="0" distR="0">
            <wp:extent cx="5067300" cy="17430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52F9">
        <w:tab/>
      </w:r>
      <w:r w:rsidR="00BA52F9">
        <w:tab/>
      </w:r>
      <w:r w:rsidR="00BA52F9">
        <w:tab/>
      </w:r>
    </w:p>
    <w:p w:rsidR="005C23A9" w:rsidRDefault="005C23A9" w:rsidP="00CC2CC8"/>
    <w:p w:rsidR="005C23A9" w:rsidRDefault="005C23A9" w:rsidP="00CC2CC8"/>
    <w:p w:rsidR="005C23A9" w:rsidRDefault="005C23A9" w:rsidP="00CC2CC8"/>
    <w:p w:rsidR="005C23A9" w:rsidRDefault="005C23A9" w:rsidP="00CC2CC8"/>
    <w:p w:rsidR="005C23A9" w:rsidRDefault="005C23A9" w:rsidP="00CC2CC8"/>
    <w:p w:rsidR="005C23A9" w:rsidRDefault="005C23A9" w:rsidP="00CC2CC8"/>
    <w:p w:rsidR="00884598" w:rsidRDefault="00884598" w:rsidP="00CC2CC8"/>
    <w:p w:rsidR="00884598" w:rsidRDefault="00884598" w:rsidP="00CC2CC8"/>
    <w:p w:rsidR="00454E20" w:rsidRDefault="00454E20" w:rsidP="00CC2CC8">
      <w:r>
        <w:t>So now it looks like this:</w:t>
      </w:r>
    </w:p>
    <w:p w:rsidR="00454E20" w:rsidRDefault="00454E20" w:rsidP="00CC2CC8">
      <w:r>
        <w:br/>
      </w:r>
      <w:r w:rsidR="0094119D">
        <w:rPr>
          <w:noProof/>
        </w:rPr>
        <w:drawing>
          <wp:inline distT="0" distB="0" distL="0" distR="0">
            <wp:extent cx="5943600" cy="18478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E20" w:rsidRDefault="00454E20" w:rsidP="00CC2CC8"/>
    <w:p w:rsidR="00454E20" w:rsidRDefault="00454E20" w:rsidP="00CC2CC8"/>
    <w:p w:rsidR="00454E20" w:rsidRDefault="00454E20" w:rsidP="00CC2CC8">
      <w:r>
        <w:t>Now CLICK:</w:t>
      </w:r>
    </w:p>
    <w:p w:rsidR="00454E20" w:rsidRDefault="00454E20" w:rsidP="00CC2CC8">
      <w:r>
        <w:rPr>
          <w:noProof/>
        </w:rPr>
        <w:drawing>
          <wp:inline distT="0" distB="0" distL="0" distR="0">
            <wp:extent cx="1371600" cy="4857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52F9">
        <w:tab/>
      </w:r>
      <w:r w:rsidR="00BA52F9">
        <w:tab/>
      </w:r>
      <w:r w:rsidR="00BA52F9">
        <w:tab/>
      </w:r>
      <w:r w:rsidR="00BA52F9">
        <w:tab/>
      </w:r>
      <w:r w:rsidR="00BA52F9">
        <w:tab/>
      </w:r>
      <w:r w:rsidR="00BA52F9">
        <w:tab/>
      </w:r>
      <w:r w:rsidR="00BA52F9">
        <w:tab/>
      </w:r>
      <w:r w:rsidR="00BA52F9">
        <w:tab/>
      </w:r>
      <w:r w:rsidR="00BA52F9">
        <w:tab/>
      </w:r>
      <w:r w:rsidR="00BA52F9">
        <w:tab/>
      </w:r>
    </w:p>
    <w:p w:rsidR="00350641" w:rsidRDefault="00350641" w:rsidP="00CC2CC8"/>
    <w:p w:rsidR="00350641" w:rsidRDefault="00350641" w:rsidP="00CC2CC8"/>
    <w:p w:rsidR="005C23A9" w:rsidRDefault="005C23A9" w:rsidP="00CC2CC8"/>
    <w:p w:rsidR="005C23A9" w:rsidRDefault="005C23A9" w:rsidP="00CC2CC8"/>
    <w:p w:rsidR="005C23A9" w:rsidRDefault="005C23A9" w:rsidP="00CC2CC8"/>
    <w:p w:rsidR="005C23A9" w:rsidRDefault="005C23A9" w:rsidP="00CC2CC8"/>
    <w:p w:rsidR="005C23A9" w:rsidRDefault="005C23A9" w:rsidP="00CC2CC8"/>
    <w:p w:rsidR="005C23A9" w:rsidRDefault="005C23A9" w:rsidP="00CC2CC8"/>
    <w:p w:rsidR="005C23A9" w:rsidRDefault="005C23A9" w:rsidP="00CC2CC8"/>
    <w:p w:rsidR="005C23A9" w:rsidRDefault="005C23A9" w:rsidP="00CC2CC8"/>
    <w:p w:rsidR="005C23A9" w:rsidRDefault="005C23A9" w:rsidP="00CC2CC8"/>
    <w:p w:rsidR="005C23A9" w:rsidRDefault="005C23A9" w:rsidP="00CC2CC8"/>
    <w:p w:rsidR="0094119D" w:rsidRDefault="0094119D" w:rsidP="00CC2CC8"/>
    <w:p w:rsidR="00D20FDB" w:rsidRDefault="00D20FDB" w:rsidP="00CC2CC8"/>
    <w:p w:rsidR="00D20FDB" w:rsidRDefault="00D20FDB" w:rsidP="00CC2CC8"/>
    <w:p w:rsidR="00D20FDB" w:rsidRDefault="00D20FDB" w:rsidP="00CC2CC8"/>
    <w:p w:rsidR="00350641" w:rsidRDefault="00350641" w:rsidP="00CC2CC8">
      <w:r>
        <w:t>That’s this:</w:t>
      </w:r>
    </w:p>
    <w:p w:rsidR="0094119D" w:rsidRDefault="0094119D" w:rsidP="00CC2CC8"/>
    <w:p w:rsidR="0094119D" w:rsidRDefault="0094119D" w:rsidP="00CC2CC8">
      <w:r>
        <w:rPr>
          <w:noProof/>
        </w:rPr>
        <w:drawing>
          <wp:inline distT="0" distB="0" distL="0" distR="0">
            <wp:extent cx="5943600" cy="39890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DA3" w:rsidRDefault="00A74DA3" w:rsidP="00CC2CC8"/>
    <w:p w:rsidR="005C23A9" w:rsidRDefault="005C23A9" w:rsidP="00CC2CC8"/>
    <w:p w:rsidR="005C23A9" w:rsidRDefault="005C23A9" w:rsidP="00CC2CC8"/>
    <w:p w:rsidR="00350641" w:rsidRDefault="00350641" w:rsidP="00CC2CC8">
      <w:r>
        <w:t>And paste it to</w:t>
      </w:r>
      <w:r w:rsidR="00943DB5">
        <w:t xml:space="preserve"> </w:t>
      </w:r>
      <w:r w:rsidR="006B4156">
        <w:t>BLAST to find protein sequence homologs</w:t>
      </w:r>
      <w:r w:rsidR="0094119D">
        <w:t xml:space="preserve"> like this:</w:t>
      </w:r>
      <w:r w:rsidR="006B4156">
        <w:t xml:space="preserve"> </w:t>
      </w:r>
    </w:p>
    <w:p w:rsidR="00925030" w:rsidRDefault="0094119D" w:rsidP="00CC2CC8">
      <w:r>
        <w:rPr>
          <w:noProof/>
        </w:rPr>
        <w:drawing>
          <wp:inline distT="0" distB="0" distL="0" distR="0">
            <wp:extent cx="5943600" cy="18478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EA1" w:rsidRDefault="003F0EA1" w:rsidP="00CC2CC8"/>
    <w:p w:rsidR="003F0EA1" w:rsidRDefault="008B0D28" w:rsidP="00CC2CC8">
      <w:pPr>
        <w:rPr>
          <w:u w:val="single"/>
        </w:rPr>
      </w:pPr>
      <w:r>
        <w:t xml:space="preserve">WHILE NCBI </w:t>
      </w:r>
      <w:proofErr w:type="spellStart"/>
      <w:r>
        <w:t>BLASTp</w:t>
      </w:r>
      <w:proofErr w:type="spellEnd"/>
      <w:r>
        <w:t xml:space="preserve"> is loading, take a photo of the </w:t>
      </w:r>
      <w:proofErr w:type="spellStart"/>
      <w:r w:rsidRPr="008B0D28">
        <w:rPr>
          <w:u w:val="single"/>
        </w:rPr>
        <w:t>IsoseqTopTier</w:t>
      </w:r>
      <w:proofErr w:type="spellEnd"/>
      <w:r>
        <w:rPr>
          <w:u w:val="single"/>
        </w:rPr>
        <w:t xml:space="preserve"> Results like this:</w:t>
      </w:r>
    </w:p>
    <w:p w:rsidR="008B0D28" w:rsidRDefault="008B0D28" w:rsidP="00CC2CC8">
      <w:r w:rsidRPr="008B0D28">
        <w:rPr>
          <w:noProof/>
        </w:rPr>
        <w:drawing>
          <wp:inline distT="0" distB="0" distL="0" distR="0">
            <wp:extent cx="5943600" cy="1853565"/>
            <wp:effectExtent l="19050" t="0" r="0" b="0"/>
            <wp:docPr id="5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2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53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0EA1" w:rsidRDefault="003F0EA1" w:rsidP="00CC2CC8"/>
    <w:p w:rsidR="003F0EA1" w:rsidRDefault="008B0D28" w:rsidP="00CC2CC8">
      <w:r>
        <w:t xml:space="preserve">And </w:t>
      </w:r>
      <w:r w:rsidR="00003348">
        <w:t>TAKE A SECOND PHOTO</w:t>
      </w:r>
      <w:r>
        <w:t xml:space="preserve"> of the </w:t>
      </w:r>
      <w:proofErr w:type="spellStart"/>
      <w:r w:rsidRPr="008B0D28">
        <w:rPr>
          <w:u w:val="single"/>
        </w:rPr>
        <w:t>IsoseqTopTier</w:t>
      </w:r>
      <w:proofErr w:type="spellEnd"/>
      <w:r>
        <w:rPr>
          <w:u w:val="single"/>
        </w:rPr>
        <w:t xml:space="preserve"> Results like this:</w:t>
      </w:r>
    </w:p>
    <w:p w:rsidR="003F0EA1" w:rsidRDefault="00C34EBB" w:rsidP="00CC2CC8">
      <w:r w:rsidRPr="00C34EBB">
        <w:rPr>
          <w:noProof/>
        </w:rPr>
        <w:drawing>
          <wp:inline distT="0" distB="0" distL="0" distR="0">
            <wp:extent cx="5791200" cy="4290431"/>
            <wp:effectExtent l="19050" t="0" r="0" b="0"/>
            <wp:docPr id="8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6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42904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0EA1" w:rsidRDefault="003F0EA1" w:rsidP="00CC2CC8"/>
    <w:p w:rsidR="000B4407" w:rsidRPr="0003023F" w:rsidRDefault="00FF205C" w:rsidP="00CC2CC8">
      <w:pPr>
        <w:rPr>
          <w:sz w:val="48"/>
          <w:szCs w:val="48"/>
        </w:rPr>
      </w:pPr>
      <w:r w:rsidRPr="0003023F">
        <w:rPr>
          <w:sz w:val="48"/>
          <w:szCs w:val="48"/>
        </w:rPr>
        <w:t>UPLOAD BOTH TO RESEARCH DATA FILE</w:t>
      </w:r>
    </w:p>
    <w:p w:rsidR="000B4407" w:rsidRDefault="000B4407" w:rsidP="00CC2CC8"/>
    <w:p w:rsidR="00CB4BAF" w:rsidRDefault="00CB4BAF" w:rsidP="00CC2CC8">
      <w:r>
        <w:t>TAKE A PHOTO OF THE COLOR KEY FOR ALIGNMENT SEQUENCES like this, save it to Research Data:</w:t>
      </w:r>
    </w:p>
    <w:p w:rsidR="00CB4BAF" w:rsidRDefault="00CB4BAF" w:rsidP="00CC2CC8">
      <w:r w:rsidRPr="00CB4BAF">
        <w:rPr>
          <w:noProof/>
        </w:rPr>
        <w:drawing>
          <wp:inline distT="0" distB="0" distL="0" distR="0">
            <wp:extent cx="5943600" cy="2783205"/>
            <wp:effectExtent l="19050" t="0" r="0" b="0"/>
            <wp:docPr id="17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3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5030" w:rsidRDefault="00925030" w:rsidP="00CC2CC8">
      <w:pPr>
        <w:rPr>
          <w:rFonts w:ascii="Arial" w:hAnsi="Arial" w:cs="Arial"/>
          <w:b/>
          <w:bCs/>
          <w:color w:val="4D4D4D"/>
          <w:spacing w:val="-15"/>
          <w:shd w:val="clear" w:color="auto" w:fill="FFFFFF"/>
        </w:rPr>
      </w:pPr>
      <w:r>
        <w:t xml:space="preserve">Scroll down to </w:t>
      </w:r>
      <w:r>
        <w:rPr>
          <w:rFonts w:ascii="Arial" w:hAnsi="Arial" w:cs="Arial"/>
          <w:b/>
          <w:bCs/>
          <w:color w:val="4D4D4D"/>
          <w:spacing w:val="-15"/>
          <w:shd w:val="clear" w:color="auto" w:fill="FFFFFF"/>
        </w:rPr>
        <w:t>Sequences producing significant alignments:</w:t>
      </w:r>
    </w:p>
    <w:p w:rsidR="003F0EA1" w:rsidRDefault="003F0EA1" w:rsidP="00CC2CC8">
      <w:r>
        <w:rPr>
          <w:noProof/>
        </w:rPr>
        <w:drawing>
          <wp:inline distT="0" distB="0" distL="0" distR="0">
            <wp:extent cx="5143500" cy="3323492"/>
            <wp:effectExtent l="1905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323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030" w:rsidRDefault="00925030" w:rsidP="00CC2CC8"/>
    <w:p w:rsidR="008B0D28" w:rsidRPr="0003023F" w:rsidRDefault="000B4407" w:rsidP="00CC2CC8">
      <w:pPr>
        <w:rPr>
          <w:sz w:val="48"/>
          <w:szCs w:val="48"/>
        </w:rPr>
      </w:pPr>
      <w:r w:rsidRPr="0003023F">
        <w:rPr>
          <w:sz w:val="48"/>
          <w:szCs w:val="48"/>
        </w:rPr>
        <w:t>TAKE A SNAPSHOT LIKE THE PHOTO ABOVE</w:t>
      </w:r>
      <w:r w:rsidR="008B0D28" w:rsidRPr="0003023F">
        <w:rPr>
          <w:sz w:val="48"/>
          <w:szCs w:val="48"/>
        </w:rPr>
        <w:t xml:space="preserve"> AND ADD IT TO RESEARCH DATA FILE!</w:t>
      </w:r>
    </w:p>
    <w:p w:rsidR="000B4407" w:rsidRDefault="000B4407" w:rsidP="00CC2CC8"/>
    <w:p w:rsidR="000B4407" w:rsidRDefault="000B4407" w:rsidP="00CC2CC8">
      <w:r>
        <w:t>NOW SCROLL DOWN UNTIL YOU HIT</w:t>
      </w:r>
      <w:r w:rsidR="00ED562E">
        <w:t xml:space="preserve"> THE QUERY RESULTS, TAKE A SNAPSHOT PHOTO OF </w:t>
      </w:r>
      <w:r w:rsidR="00ED562E" w:rsidRPr="00AA10C7">
        <w:rPr>
          <w:rFonts w:ascii="Times New Roman" w:hAnsi="Times New Roman" w:cs="Times New Roman"/>
          <w:sz w:val="28"/>
          <w:szCs w:val="28"/>
        </w:rPr>
        <w:t xml:space="preserve">THE TOP </w:t>
      </w:r>
      <w:r w:rsidR="00AA10C7" w:rsidRPr="00AA10C7">
        <w:rPr>
          <w:rFonts w:ascii="Times New Roman" w:hAnsi="Times New Roman" w:cs="Times New Roman"/>
          <w:sz w:val="28"/>
          <w:szCs w:val="28"/>
        </w:rPr>
        <w:t xml:space="preserve">SIX </w:t>
      </w:r>
      <w:r w:rsidR="00ED562E" w:rsidRPr="00AA10C7">
        <w:rPr>
          <w:rFonts w:ascii="Times New Roman" w:hAnsi="Times New Roman" w:cs="Times New Roman"/>
          <w:sz w:val="28"/>
          <w:szCs w:val="28"/>
        </w:rPr>
        <w:t>RESULT</w:t>
      </w:r>
      <w:r w:rsidR="00AA10C7" w:rsidRPr="00AA10C7">
        <w:rPr>
          <w:rFonts w:ascii="Times New Roman" w:hAnsi="Times New Roman" w:cs="Times New Roman"/>
          <w:sz w:val="28"/>
          <w:szCs w:val="28"/>
        </w:rPr>
        <w:t>S</w:t>
      </w:r>
      <w:r w:rsidR="00AA10C7">
        <w:t xml:space="preserve"> </w:t>
      </w:r>
      <w:r w:rsidR="005063A4" w:rsidRPr="009125C8">
        <w:rPr>
          <w:rFonts w:ascii="Times New Roman" w:hAnsi="Times New Roman" w:cs="Times New Roman"/>
          <w:b/>
          <w:sz w:val="32"/>
          <w:szCs w:val="32"/>
          <w:u w:val="single"/>
        </w:rPr>
        <w:t xml:space="preserve">THAT ARE EACH </w:t>
      </w:r>
      <w:r w:rsidR="00AA10C7" w:rsidRPr="009125C8">
        <w:rPr>
          <w:rFonts w:ascii="Times New Roman" w:hAnsi="Times New Roman" w:cs="Times New Roman"/>
          <w:b/>
          <w:sz w:val="32"/>
          <w:szCs w:val="32"/>
          <w:u w:val="single"/>
        </w:rPr>
        <w:t xml:space="preserve">FROM </w:t>
      </w:r>
      <w:r w:rsidR="005063A4" w:rsidRPr="009125C8">
        <w:rPr>
          <w:rFonts w:ascii="Times New Roman" w:hAnsi="Times New Roman" w:cs="Times New Roman"/>
          <w:b/>
          <w:sz w:val="32"/>
          <w:szCs w:val="32"/>
          <w:u w:val="single"/>
        </w:rPr>
        <w:t>UNIQUE</w:t>
      </w:r>
      <w:r w:rsidR="00AA10C7" w:rsidRPr="005063A4">
        <w:rPr>
          <w:rFonts w:ascii="Times New Roman" w:hAnsi="Times New Roman" w:cs="Times New Roman"/>
          <w:sz w:val="32"/>
          <w:szCs w:val="32"/>
        </w:rPr>
        <w:t xml:space="preserve"> SPECIES</w:t>
      </w:r>
      <w:r w:rsidR="00ED562E">
        <w:t>:</w:t>
      </w:r>
    </w:p>
    <w:p w:rsidR="00ED562E" w:rsidRDefault="00ED562E" w:rsidP="00CC2CC8">
      <w:r w:rsidRPr="00ED562E">
        <w:rPr>
          <w:noProof/>
        </w:rPr>
        <w:drawing>
          <wp:inline distT="0" distB="0" distL="0" distR="0">
            <wp:extent cx="5943600" cy="4237990"/>
            <wp:effectExtent l="19050" t="0" r="0" b="0"/>
            <wp:docPr id="16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37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5030" w:rsidRDefault="00384C0B" w:rsidP="00CC2CC8">
      <w:r>
        <w:t>Click on the Accession link for the homolog domain you chose:</w:t>
      </w:r>
    </w:p>
    <w:p w:rsidR="00384C0B" w:rsidRDefault="00384C0B" w:rsidP="00CC2CC8">
      <w:r>
        <w:rPr>
          <w:noProof/>
        </w:rPr>
        <w:drawing>
          <wp:inline distT="0" distB="0" distL="0" distR="0">
            <wp:extent cx="5943600" cy="44894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030" w:rsidRDefault="00925030" w:rsidP="00CC2CC8">
      <w:r>
        <w:t>Click on FASTA</w:t>
      </w:r>
      <w:r w:rsidR="00384C0B">
        <w:t>:</w:t>
      </w:r>
    </w:p>
    <w:p w:rsidR="00384C0B" w:rsidRDefault="00F03BA3" w:rsidP="00CC2CC8">
      <w:r>
        <w:rPr>
          <w:noProof/>
        </w:rPr>
        <w:drawing>
          <wp:inline distT="0" distB="0" distL="0" distR="0">
            <wp:extent cx="5943600" cy="102552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BA3" w:rsidRDefault="00F03BA3" w:rsidP="00CC2CC8"/>
    <w:p w:rsidR="00F03BA3" w:rsidRDefault="00F03BA3" w:rsidP="00CC2CC8"/>
    <w:p w:rsidR="00F03BA3" w:rsidRDefault="00F03BA3" w:rsidP="00CC2CC8"/>
    <w:p w:rsidR="00F03BA3" w:rsidRDefault="00F03BA3" w:rsidP="00CC2CC8"/>
    <w:p w:rsidR="00F03BA3" w:rsidRDefault="00F03BA3" w:rsidP="00CC2CC8"/>
    <w:p w:rsidR="00925030" w:rsidRDefault="00925030" w:rsidP="00CC2CC8">
      <w:r>
        <w:t xml:space="preserve">Copy that Sequence HOMOLOG to </w:t>
      </w:r>
      <w:proofErr w:type="spellStart"/>
      <w:r>
        <w:t>Clustal</w:t>
      </w:r>
      <w:proofErr w:type="spellEnd"/>
      <w:r>
        <w:t xml:space="preserve"> Omega</w:t>
      </w:r>
      <w:r w:rsidR="00F03BA3">
        <w:t>:</w:t>
      </w:r>
    </w:p>
    <w:p w:rsidR="006B4156" w:rsidRDefault="00F03BA3" w:rsidP="00CC2CC8">
      <w:r>
        <w:rPr>
          <w:noProof/>
        </w:rPr>
        <w:drawing>
          <wp:inline distT="0" distB="0" distL="0" distR="0">
            <wp:extent cx="5943600" cy="35528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91B" w:rsidRDefault="00C1591B" w:rsidP="00CC2CC8"/>
    <w:p w:rsidR="00C1591B" w:rsidRDefault="00C1591B" w:rsidP="00CC2CC8"/>
    <w:p w:rsidR="00C1591B" w:rsidRDefault="00C1591B" w:rsidP="00CC2CC8"/>
    <w:p w:rsidR="00C1591B" w:rsidRDefault="00C1591B" w:rsidP="00CC2CC8"/>
    <w:p w:rsidR="00C1591B" w:rsidRDefault="00C1591B" w:rsidP="00CC2CC8"/>
    <w:p w:rsidR="00C1591B" w:rsidRDefault="00C1591B" w:rsidP="00CC2CC8"/>
    <w:p w:rsidR="00C1591B" w:rsidRDefault="00C1591B" w:rsidP="00CC2CC8"/>
    <w:p w:rsidR="00C1591B" w:rsidRDefault="00C1591B" w:rsidP="00CC2CC8"/>
    <w:p w:rsidR="00C1591B" w:rsidRDefault="00C1591B" w:rsidP="00CC2CC8"/>
    <w:p w:rsidR="00C1591B" w:rsidRDefault="00C1591B" w:rsidP="00CC2CC8"/>
    <w:p w:rsidR="00C1591B" w:rsidRDefault="00C1591B" w:rsidP="00CC2CC8"/>
    <w:p w:rsidR="00C1591B" w:rsidRDefault="00C1591B" w:rsidP="00CC2CC8"/>
    <w:p w:rsidR="00C1591B" w:rsidRDefault="00C1591B" w:rsidP="00CC2CC8"/>
    <w:p w:rsidR="00C1591B" w:rsidRDefault="00C1591B" w:rsidP="00CC2CC8"/>
    <w:p w:rsidR="00C1591B" w:rsidRDefault="00C1591B" w:rsidP="00CC2CC8"/>
    <w:p w:rsidR="00B91021" w:rsidRDefault="00C1591B" w:rsidP="00CC2CC8">
      <w:r>
        <w:t>And paste the sequence below the first like this</w:t>
      </w:r>
      <w:r w:rsidR="00B91021">
        <w:t>:</w:t>
      </w:r>
    </w:p>
    <w:p w:rsidR="00C1591B" w:rsidRDefault="00C1591B" w:rsidP="00CC2CC8">
      <w:r>
        <w:rPr>
          <w:noProof/>
        </w:rPr>
        <w:drawing>
          <wp:inline distT="0" distB="0" distL="0" distR="0">
            <wp:extent cx="5943600" cy="49542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021" w:rsidRDefault="00B91021" w:rsidP="00CC2CC8"/>
    <w:p w:rsidR="001464A8" w:rsidRDefault="001464A8" w:rsidP="00CC2CC8">
      <w:pPr>
        <w:rPr>
          <w:sz w:val="40"/>
          <w:szCs w:val="40"/>
        </w:rPr>
      </w:pPr>
      <w:r w:rsidRPr="0015596A">
        <w:rPr>
          <w:i/>
          <w:sz w:val="40"/>
          <w:szCs w:val="40"/>
          <w:u w:val="single"/>
        </w:rPr>
        <w:t>BE SURE TO REPLACE THE TOP LINE PASTED ONLY CONTAINS THE SCIENTIFIC NAME OF SPECIES</w:t>
      </w:r>
      <w:r w:rsidR="00BD0A6E">
        <w:rPr>
          <w:i/>
          <w:sz w:val="40"/>
          <w:szCs w:val="40"/>
          <w:u w:val="single"/>
        </w:rPr>
        <w:t xml:space="preserve"> FOLLOWED BY COMMON NAME</w:t>
      </w:r>
      <w:r>
        <w:rPr>
          <w:sz w:val="40"/>
          <w:szCs w:val="40"/>
        </w:rPr>
        <w:t>, WITH WORDS SEPARATED BY UNDERSCORE. So that 86b6fe37 should be replaced with “</w:t>
      </w:r>
      <w:proofErr w:type="spellStart"/>
      <w:r>
        <w:rPr>
          <w:sz w:val="40"/>
          <w:szCs w:val="40"/>
        </w:rPr>
        <w:t>Quercus_lobata</w:t>
      </w:r>
      <w:proofErr w:type="spellEnd"/>
      <w:r>
        <w:rPr>
          <w:sz w:val="40"/>
          <w:szCs w:val="40"/>
        </w:rPr>
        <w:t>”</w:t>
      </w:r>
    </w:p>
    <w:p w:rsidR="003D5AEE" w:rsidRPr="004946E7" w:rsidRDefault="004946E7" w:rsidP="00CC2CC8">
      <w:pPr>
        <w:rPr>
          <w:sz w:val="40"/>
          <w:szCs w:val="40"/>
        </w:rPr>
      </w:pPr>
      <w:r>
        <w:rPr>
          <w:sz w:val="40"/>
          <w:szCs w:val="40"/>
        </w:rPr>
        <w:t xml:space="preserve">COPY FIVE OTHER FASTA SEQUENCES </w:t>
      </w:r>
      <w:r w:rsidR="00465226">
        <w:rPr>
          <w:sz w:val="40"/>
          <w:szCs w:val="40"/>
        </w:rPr>
        <w:t xml:space="preserve">THAT ARE EACH FROM </w:t>
      </w:r>
      <w:r w:rsidR="00465226">
        <w:rPr>
          <w:b/>
          <w:sz w:val="40"/>
          <w:szCs w:val="40"/>
          <w:u w:val="single"/>
        </w:rPr>
        <w:t xml:space="preserve">FIVE UNIQUE SPECIES </w:t>
      </w:r>
      <w:r>
        <w:rPr>
          <w:sz w:val="40"/>
          <w:szCs w:val="40"/>
        </w:rPr>
        <w:t xml:space="preserve">FROM THE </w:t>
      </w:r>
      <w:r>
        <w:rPr>
          <w:rFonts w:ascii="Arial" w:hAnsi="Arial" w:cs="Arial"/>
          <w:b/>
          <w:bCs/>
          <w:color w:val="4D4D4D"/>
          <w:spacing w:val="-15"/>
          <w:shd w:val="clear" w:color="auto" w:fill="FFFFFF"/>
        </w:rPr>
        <w:t>Sequences producing significant alignments</w:t>
      </w:r>
      <w:r>
        <w:rPr>
          <w:rFonts w:ascii="Arial" w:hAnsi="Arial" w:cs="Arial"/>
          <w:b/>
          <w:bCs/>
          <w:color w:val="4D4D4D"/>
          <w:spacing w:val="-15"/>
          <w:shd w:val="clear" w:color="auto" w:fill="FFFFFF"/>
        </w:rPr>
        <w:t xml:space="preserve"> </w:t>
      </w:r>
      <w:r w:rsidRPr="004946E7">
        <w:rPr>
          <w:rFonts w:cstheme="minorHAnsi"/>
          <w:bCs/>
          <w:color w:val="000000" w:themeColor="text1"/>
          <w:spacing w:val="-15"/>
          <w:sz w:val="40"/>
          <w:szCs w:val="40"/>
          <w:shd w:val="clear" w:color="auto" w:fill="FFFFFF"/>
        </w:rPr>
        <w:t>PAGE ONTO THE MULTIPLE SEQUENCE ALIGNMENT BOX ABOVE</w:t>
      </w:r>
      <w:r>
        <w:rPr>
          <w:rFonts w:cstheme="minorHAnsi"/>
          <w:bCs/>
          <w:color w:val="000000" w:themeColor="text1"/>
          <w:spacing w:val="-15"/>
          <w:sz w:val="40"/>
          <w:szCs w:val="40"/>
          <w:shd w:val="clear" w:color="auto" w:fill="FFFFFF"/>
        </w:rPr>
        <w:t>.</w:t>
      </w:r>
      <w:r w:rsidR="00465226">
        <w:rPr>
          <w:rFonts w:cstheme="minorHAnsi"/>
          <w:bCs/>
          <w:color w:val="000000" w:themeColor="text1"/>
          <w:spacing w:val="-15"/>
          <w:sz w:val="40"/>
          <w:szCs w:val="40"/>
          <w:shd w:val="clear" w:color="auto" w:fill="FFFFFF"/>
        </w:rPr>
        <w:t xml:space="preserve"> (CONSISTENT WITH REQUIRED TOTAL OF SIX UNIQUE SPECIES ON CLUSTAL OMEGA PAGE).</w:t>
      </w:r>
    </w:p>
    <w:p w:rsidR="003D5AEE" w:rsidRDefault="003D5AEE" w:rsidP="00CC2CC8"/>
    <w:p w:rsidR="003D5AEE" w:rsidRDefault="003D5AEE" w:rsidP="00CC2CC8"/>
    <w:p w:rsidR="003D5AEE" w:rsidRDefault="003D5AEE" w:rsidP="00CC2CC8"/>
    <w:p w:rsidR="003D5AEE" w:rsidRDefault="003D5AEE" w:rsidP="00CC2CC8"/>
    <w:p w:rsidR="003D5AEE" w:rsidRDefault="003D5AEE" w:rsidP="00CC2CC8"/>
    <w:p w:rsidR="003D5AEE" w:rsidRDefault="003D5AEE" w:rsidP="00CC2CC8"/>
    <w:p w:rsidR="003D5AEE" w:rsidRDefault="003D5AEE" w:rsidP="00CC2CC8"/>
    <w:p w:rsidR="000E18A4" w:rsidRDefault="000E18A4" w:rsidP="00CC2CC8"/>
    <w:p w:rsidR="000E18A4" w:rsidRDefault="000E18A4" w:rsidP="00CC2CC8"/>
    <w:p w:rsidR="000E18A4" w:rsidRDefault="000E18A4" w:rsidP="00CC2CC8"/>
    <w:p w:rsidR="000E18A4" w:rsidRDefault="000E18A4" w:rsidP="00CC2CC8"/>
    <w:p w:rsidR="000E18A4" w:rsidRDefault="000E18A4" w:rsidP="00CC2CC8"/>
    <w:p w:rsidR="000E18A4" w:rsidRDefault="000E18A4" w:rsidP="00CC2CC8"/>
    <w:p w:rsidR="000E18A4" w:rsidRDefault="000E18A4" w:rsidP="00CC2CC8"/>
    <w:p w:rsidR="000E18A4" w:rsidRDefault="000E18A4" w:rsidP="00CC2CC8"/>
    <w:p w:rsidR="000E18A4" w:rsidRDefault="000E18A4" w:rsidP="00CC2CC8"/>
    <w:p w:rsidR="000E18A4" w:rsidRDefault="000E18A4" w:rsidP="00CC2CC8"/>
    <w:p w:rsidR="000E18A4" w:rsidRDefault="000E18A4" w:rsidP="00CC2CC8"/>
    <w:p w:rsidR="000E18A4" w:rsidRDefault="000E18A4" w:rsidP="00CC2CC8"/>
    <w:p w:rsidR="000E18A4" w:rsidRDefault="000E18A4" w:rsidP="00CC2CC8"/>
    <w:p w:rsidR="000E18A4" w:rsidRDefault="000E18A4" w:rsidP="00CC2CC8"/>
    <w:p w:rsidR="000E18A4" w:rsidRDefault="000E18A4" w:rsidP="00CC2CC8"/>
    <w:p w:rsidR="000E18A4" w:rsidRDefault="000E18A4" w:rsidP="00CC2CC8"/>
    <w:p w:rsidR="00141346" w:rsidRDefault="003D5AEE" w:rsidP="00CC2CC8">
      <w:r>
        <w:t>And then click the Submit button:</w:t>
      </w:r>
    </w:p>
    <w:p w:rsidR="00393720" w:rsidRDefault="00393720" w:rsidP="00CC2CC8">
      <w:r>
        <w:rPr>
          <w:noProof/>
        </w:rPr>
        <w:drawing>
          <wp:inline distT="0" distB="0" distL="0" distR="0">
            <wp:extent cx="5943600" cy="5866765"/>
            <wp:effectExtent l="0" t="0" r="0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6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346" w:rsidRDefault="00141346" w:rsidP="00CC2CC8"/>
    <w:p w:rsidR="00141346" w:rsidRDefault="00141346" w:rsidP="00CC2CC8"/>
    <w:p w:rsidR="00141346" w:rsidRDefault="00141346" w:rsidP="00CC2CC8"/>
    <w:p w:rsidR="00393720" w:rsidRDefault="00393720" w:rsidP="00CC2CC8"/>
    <w:p w:rsidR="00B91021" w:rsidRDefault="0077592A" w:rsidP="00CC2CC8">
      <w:r>
        <w:t xml:space="preserve">Your </w:t>
      </w:r>
      <w:proofErr w:type="spellStart"/>
      <w:r>
        <w:t>Clustal</w:t>
      </w:r>
      <w:proofErr w:type="spellEnd"/>
      <w:r>
        <w:t xml:space="preserve"> Omega results (hopefully) </w:t>
      </w:r>
      <w:r w:rsidR="00141346">
        <w:t>look like what is below:</w:t>
      </w:r>
    </w:p>
    <w:p w:rsidR="00141346" w:rsidRDefault="00141346" w:rsidP="00CC2CC8">
      <w:r>
        <w:rPr>
          <w:noProof/>
        </w:rPr>
        <w:drawing>
          <wp:inline distT="0" distB="0" distL="0" distR="0">
            <wp:extent cx="5943600" cy="28587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346" w:rsidRDefault="00141346" w:rsidP="00CC2CC8">
      <w:r>
        <w:t>And if not you will have to paste GENOMIC SEQUENCES for each of the sequences</w:t>
      </w:r>
    </w:p>
    <w:p w:rsidR="00141346" w:rsidRDefault="00141346" w:rsidP="00CC2CC8">
      <w:r>
        <w:t>You are comparing INSTEAD of peptide sequences.</w:t>
      </w:r>
    </w:p>
    <w:p w:rsidR="00DF1180" w:rsidRDefault="00DF1180" w:rsidP="00CC2CC8">
      <w:r>
        <w:t xml:space="preserve">Now download the Multiple Sequences Alignment File and </w:t>
      </w:r>
    </w:p>
    <w:p w:rsidR="00DF1180" w:rsidRDefault="00DF1180" w:rsidP="00CC2CC8">
      <w:r>
        <w:t>Save it.</w:t>
      </w:r>
    </w:p>
    <w:p w:rsidR="00434226" w:rsidRDefault="00434226" w:rsidP="00CC2CC8"/>
    <w:p w:rsidR="00D322AE" w:rsidRDefault="00434226" w:rsidP="00CC2CC8">
      <w:r w:rsidRPr="00434226">
        <w:rPr>
          <w:sz w:val="48"/>
          <w:szCs w:val="48"/>
        </w:rPr>
        <w:t xml:space="preserve">NOW </w:t>
      </w:r>
      <w:r w:rsidR="006D144E">
        <w:rPr>
          <w:sz w:val="48"/>
          <w:szCs w:val="48"/>
        </w:rPr>
        <w:t>COPY</w:t>
      </w:r>
      <w:r w:rsidRPr="00434226">
        <w:rPr>
          <w:sz w:val="48"/>
          <w:szCs w:val="48"/>
        </w:rPr>
        <w:t xml:space="preserve"> RESULTS</w:t>
      </w:r>
      <w:r w:rsidR="006D144E">
        <w:rPr>
          <w:sz w:val="48"/>
          <w:szCs w:val="48"/>
        </w:rPr>
        <w:t xml:space="preserve"> INTO NOTEPAD</w:t>
      </w:r>
      <w:r w:rsidRPr="00434226">
        <w:rPr>
          <w:sz w:val="48"/>
          <w:szCs w:val="48"/>
        </w:rPr>
        <w:t xml:space="preserve"> AND </w:t>
      </w:r>
      <w:r w:rsidR="006D144E">
        <w:rPr>
          <w:sz w:val="48"/>
          <w:szCs w:val="48"/>
        </w:rPr>
        <w:t>UPLOAD THAT NOTEPAD FILE TO GITHUB.</w:t>
      </w:r>
      <w:r w:rsidR="006D144E">
        <w:t xml:space="preserve"> </w:t>
      </w:r>
    </w:p>
    <w:p w:rsidR="00A8250B" w:rsidRPr="00760490" w:rsidRDefault="00A8250B" w:rsidP="00CC2CC8">
      <w:pPr>
        <w:rPr>
          <w:sz w:val="52"/>
          <w:szCs w:val="52"/>
        </w:rPr>
      </w:pPr>
      <w:r w:rsidRPr="00760490">
        <w:rPr>
          <w:sz w:val="52"/>
          <w:szCs w:val="52"/>
        </w:rPr>
        <w:t>Now take a snapshot of Phylogenetic Tree (make sure it has Species name and common name and save it to Research Data File.</w:t>
      </w:r>
    </w:p>
    <w:p w:rsidR="00760490" w:rsidRPr="00A8250B" w:rsidRDefault="00760490" w:rsidP="00CC2CC8">
      <w:pPr>
        <w:rPr>
          <w:sz w:val="40"/>
          <w:szCs w:val="40"/>
        </w:rPr>
      </w:pPr>
    </w:p>
    <w:p w:rsidR="00760490" w:rsidRDefault="00760490" w:rsidP="00CC2CC8">
      <w:pPr>
        <w:rPr>
          <w:rFonts w:ascii="Times New Roman" w:hAnsi="Times New Roman" w:cs="Times New Roman"/>
          <w:sz w:val="40"/>
          <w:szCs w:val="40"/>
        </w:rPr>
      </w:pPr>
    </w:p>
    <w:p w:rsidR="00D322AE" w:rsidRPr="006D144E" w:rsidRDefault="00D322AE" w:rsidP="00CC2CC8">
      <w:pPr>
        <w:rPr>
          <w:rFonts w:ascii="Times New Roman" w:hAnsi="Times New Roman" w:cs="Times New Roman"/>
          <w:sz w:val="40"/>
          <w:szCs w:val="40"/>
        </w:rPr>
      </w:pPr>
      <w:r w:rsidRPr="006D144E">
        <w:rPr>
          <w:rFonts w:ascii="Times New Roman" w:hAnsi="Times New Roman" w:cs="Times New Roman"/>
          <w:sz w:val="40"/>
          <w:szCs w:val="40"/>
        </w:rPr>
        <w:t>Be sure to save the following:</w:t>
      </w:r>
    </w:p>
    <w:p w:rsidR="008A5816" w:rsidRPr="006D144E" w:rsidRDefault="008A5816" w:rsidP="00CC2CC8">
      <w:pPr>
        <w:rPr>
          <w:rFonts w:ascii="Times New Roman" w:hAnsi="Times New Roman" w:cs="Times New Roman"/>
          <w:color w:val="24292E"/>
          <w:sz w:val="40"/>
          <w:szCs w:val="40"/>
          <w:shd w:val="clear" w:color="auto" w:fill="FFFFFF"/>
        </w:rPr>
      </w:pPr>
      <w:r w:rsidRPr="006D144E">
        <w:rPr>
          <w:rFonts w:ascii="Times New Roman" w:hAnsi="Times New Roman" w:cs="Times New Roman"/>
          <w:color w:val="24292E"/>
          <w:sz w:val="40"/>
          <w:szCs w:val="40"/>
          <w:shd w:val="clear" w:color="auto" w:fill="FFFFFF"/>
        </w:rPr>
        <w:t>MCDB 187AL Folder in tsalim001 AND UPLOAD IT TO GITHUB BEFORE YOU FINISH</w:t>
      </w:r>
    </w:p>
    <w:p w:rsidR="008A5816" w:rsidRPr="006D144E" w:rsidRDefault="008A5816" w:rsidP="00CC2CC8">
      <w:pPr>
        <w:rPr>
          <w:rFonts w:ascii="Times New Roman" w:hAnsi="Times New Roman" w:cs="Times New Roman"/>
          <w:sz w:val="40"/>
          <w:szCs w:val="40"/>
        </w:rPr>
      </w:pPr>
      <w:r w:rsidRPr="006D144E">
        <w:rPr>
          <w:rFonts w:ascii="Times New Roman" w:hAnsi="Times New Roman" w:cs="Times New Roman"/>
          <w:color w:val="24292E"/>
          <w:sz w:val="40"/>
          <w:szCs w:val="40"/>
          <w:shd w:val="clear" w:color="auto" w:fill="FFFFFF"/>
        </w:rPr>
        <w:t>FOR THE DAY</w:t>
      </w:r>
    </w:p>
    <w:p w:rsidR="00797648" w:rsidRDefault="00797648" w:rsidP="00CC2CC8">
      <w:r>
        <w:t>Structural Modeling:</w:t>
      </w:r>
    </w:p>
    <w:p w:rsidR="00142CAE" w:rsidRDefault="00142CAE" w:rsidP="00CC2CC8">
      <w:r>
        <w:t>Save the page.</w:t>
      </w:r>
    </w:p>
    <w:p w:rsidR="00797648" w:rsidRDefault="00797648" w:rsidP="00CC2CC8">
      <w:r>
        <w:t>Used to infer functionality of peptide sequences based on localization</w:t>
      </w:r>
      <w:r w:rsidR="00142CAE">
        <w:t xml:space="preserve"> of peptide sequences?</w:t>
      </w:r>
    </w:p>
    <w:p w:rsidR="00142CAE" w:rsidRDefault="00142CAE" w:rsidP="00CC2CC8"/>
    <w:p w:rsidR="00855733" w:rsidRDefault="00A74DA3" w:rsidP="00CC2CC8">
      <w:r>
        <w:t>Finish doing this to ALL OTHER GENES on the Annotations Page. You have plenty left:</w:t>
      </w:r>
    </w:p>
    <w:p w:rsidR="001F0AD7" w:rsidRDefault="001F0AD7" w:rsidP="00CC2CC8">
      <w:r>
        <w:rPr>
          <w:noProof/>
        </w:rPr>
        <w:drawing>
          <wp:inline distT="0" distB="0" distL="0" distR="0">
            <wp:extent cx="5943600" cy="348297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DA3" w:rsidRDefault="00A74DA3" w:rsidP="00CC2CC8"/>
    <w:p w:rsidR="00DB4CFC" w:rsidRDefault="00DB4CFC" w:rsidP="00CC2CC8"/>
    <w:p w:rsidR="00383488" w:rsidRDefault="00383488" w:rsidP="00CC2CC8"/>
    <w:p w:rsidR="00383488" w:rsidRDefault="00383488" w:rsidP="00CC2CC8">
      <w:r>
        <w:t xml:space="preserve">What should we present for MCDB 187AL Presentation Week </w:t>
      </w:r>
      <w:proofErr w:type="gramStart"/>
      <w:r>
        <w:t>3</w:t>
      </w:r>
      <w:proofErr w:type="gramEnd"/>
    </w:p>
    <w:p w:rsidR="00925030" w:rsidRDefault="007D6812" w:rsidP="00CC2CC8">
      <w:pPr>
        <w:rPr>
          <w:rStyle w:val="Hyperlink"/>
        </w:rPr>
      </w:pPr>
      <w:hyperlink r:id="rId30" w:anchor="alnHdr_1343964718" w:history="1">
        <w:r w:rsidR="00925030" w:rsidRPr="00DE4961">
          <w:rPr>
            <w:rStyle w:val="Hyperlink"/>
          </w:rPr>
          <w:t>https://blast.ncbi.nlm.nih.gov/Blast.cgi#alnHdr_1343964718</w:t>
        </w:r>
      </w:hyperlink>
    </w:p>
    <w:p w:rsidR="00C1591B" w:rsidRDefault="00C1591B" w:rsidP="00CC2CC8"/>
    <w:p w:rsidR="00925030" w:rsidRDefault="00925030" w:rsidP="00CC2CC8"/>
    <w:sectPr w:rsidR="00925030" w:rsidSect="006D0BA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A103AF9"/>
    <w:multiLevelType w:val="hybridMultilevel"/>
    <w:tmpl w:val="3EAEE5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52F9"/>
    <w:rsid w:val="00003348"/>
    <w:rsid w:val="0003023F"/>
    <w:rsid w:val="000B4407"/>
    <w:rsid w:val="000E18A4"/>
    <w:rsid w:val="00141346"/>
    <w:rsid w:val="00142CAE"/>
    <w:rsid w:val="001464A8"/>
    <w:rsid w:val="0015596A"/>
    <w:rsid w:val="001F0AD7"/>
    <w:rsid w:val="00257E09"/>
    <w:rsid w:val="002A38DE"/>
    <w:rsid w:val="002B6D8D"/>
    <w:rsid w:val="00331DD6"/>
    <w:rsid w:val="00350641"/>
    <w:rsid w:val="00377CDD"/>
    <w:rsid w:val="00383488"/>
    <w:rsid w:val="00384C0B"/>
    <w:rsid w:val="00393720"/>
    <w:rsid w:val="003D5AEE"/>
    <w:rsid w:val="003F0EA1"/>
    <w:rsid w:val="00405D04"/>
    <w:rsid w:val="00434226"/>
    <w:rsid w:val="00445345"/>
    <w:rsid w:val="00454E20"/>
    <w:rsid w:val="00465226"/>
    <w:rsid w:val="0047352B"/>
    <w:rsid w:val="004946E7"/>
    <w:rsid w:val="0050415F"/>
    <w:rsid w:val="005063A4"/>
    <w:rsid w:val="0055031D"/>
    <w:rsid w:val="005833B6"/>
    <w:rsid w:val="005B405E"/>
    <w:rsid w:val="005C23A9"/>
    <w:rsid w:val="005D5639"/>
    <w:rsid w:val="005E67ED"/>
    <w:rsid w:val="0069043C"/>
    <w:rsid w:val="00695BA7"/>
    <w:rsid w:val="006B1BFD"/>
    <w:rsid w:val="006B4156"/>
    <w:rsid w:val="006D0BA4"/>
    <w:rsid w:val="006D144E"/>
    <w:rsid w:val="006E76AC"/>
    <w:rsid w:val="006F4015"/>
    <w:rsid w:val="007232CA"/>
    <w:rsid w:val="00756685"/>
    <w:rsid w:val="00760490"/>
    <w:rsid w:val="0077592A"/>
    <w:rsid w:val="00797648"/>
    <w:rsid w:val="007D6812"/>
    <w:rsid w:val="007E6982"/>
    <w:rsid w:val="00855733"/>
    <w:rsid w:val="00884598"/>
    <w:rsid w:val="008A5816"/>
    <w:rsid w:val="008B0D28"/>
    <w:rsid w:val="008C29A4"/>
    <w:rsid w:val="008E43BE"/>
    <w:rsid w:val="009125C8"/>
    <w:rsid w:val="00925030"/>
    <w:rsid w:val="0094119D"/>
    <w:rsid w:val="00943DB5"/>
    <w:rsid w:val="00994164"/>
    <w:rsid w:val="009A753B"/>
    <w:rsid w:val="00A1643F"/>
    <w:rsid w:val="00A45B04"/>
    <w:rsid w:val="00A74DA3"/>
    <w:rsid w:val="00A8250B"/>
    <w:rsid w:val="00AA10C7"/>
    <w:rsid w:val="00AC2CD7"/>
    <w:rsid w:val="00B0570C"/>
    <w:rsid w:val="00B2137C"/>
    <w:rsid w:val="00B71C00"/>
    <w:rsid w:val="00B91021"/>
    <w:rsid w:val="00BA52F9"/>
    <w:rsid w:val="00BD0A6E"/>
    <w:rsid w:val="00BE0084"/>
    <w:rsid w:val="00C1591B"/>
    <w:rsid w:val="00C34EBB"/>
    <w:rsid w:val="00CB4BAF"/>
    <w:rsid w:val="00CC2CC8"/>
    <w:rsid w:val="00CE6199"/>
    <w:rsid w:val="00D20FDB"/>
    <w:rsid w:val="00D322AE"/>
    <w:rsid w:val="00DB4CFC"/>
    <w:rsid w:val="00DC073A"/>
    <w:rsid w:val="00DC49F1"/>
    <w:rsid w:val="00DF1180"/>
    <w:rsid w:val="00E8770B"/>
    <w:rsid w:val="00ED562E"/>
    <w:rsid w:val="00ED6CFA"/>
    <w:rsid w:val="00EF3F4F"/>
    <w:rsid w:val="00F03BA3"/>
    <w:rsid w:val="00F316AE"/>
    <w:rsid w:val="00F72398"/>
    <w:rsid w:val="00F757C2"/>
    <w:rsid w:val="00F8721F"/>
    <w:rsid w:val="00FF20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4EF06A"/>
  <w15:docId w15:val="{327544D4-03BD-49F1-AC05-B758153395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D0BA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C2CC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C2CC8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8348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83488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B0D2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B0D2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8574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hyperlink" Target="https://blast.ncbi.nlm.nih.gov/Blast.cgi" TargetMode="External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hyperlink" Target="https://blast.ncbi.nlm.nih.gov/Blast.cgi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F92EDF42</Template>
  <TotalTime>14</TotalTime>
  <Pages>20</Pages>
  <Words>646</Words>
  <Characters>3684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UCLA Mathematics</Company>
  <LinksUpToDate>false</LinksUpToDate>
  <CharactersWithSpaces>4322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tsalim001</dc:creator>
  <cp:lastModifiedBy>tsalim001</cp:lastModifiedBy>
  <cp:revision>4</cp:revision>
  <dcterms:created xsi:type="dcterms:W3CDTF">2018-04-20T17:57:00Z</dcterms:created>
  <dcterms:modified xsi:type="dcterms:W3CDTF">2018-04-20T18:46:00Z</dcterms:modified>
</cp:coreProperties>
</file>